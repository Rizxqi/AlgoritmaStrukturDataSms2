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F523" w14:textId="5F5FCD5A" w:rsidR="00BE0A6B" w:rsidRDefault="00AF066D" w:rsidP="00BE0A6B">
      <w:pPr>
        <w:pStyle w:val="JudulBab"/>
        <w:ind w:firstLine="0"/>
        <w:outlineLvl w:val="0"/>
      </w:pPr>
      <w:bookmarkStart w:id="0" w:name="_Toc11246537"/>
      <w:bookmarkStart w:id="1" w:name="_Toc61449266"/>
      <w:r>
        <w:t>JOBSHEET IV</w:t>
      </w:r>
      <w:r w:rsidR="00BE0A6B">
        <w:br/>
      </w:r>
      <w:bookmarkEnd w:id="0"/>
      <w:r>
        <w:rPr>
          <w:sz w:val="28"/>
        </w:rPr>
        <w:t xml:space="preserve">BRUTE FORCE </w:t>
      </w:r>
      <w:r w:rsidR="002A1D16">
        <w:rPr>
          <w:sz w:val="28"/>
        </w:rPr>
        <w:t>DAN</w:t>
      </w:r>
      <w:r>
        <w:rPr>
          <w:sz w:val="28"/>
        </w:rPr>
        <w:t xml:space="preserve"> DIVIDE CONQUER</w:t>
      </w:r>
      <w:r w:rsidR="00BE0A6B">
        <w:rPr>
          <w:sz w:val="28"/>
        </w:rPr>
        <w:t xml:space="preserve"> </w:t>
      </w:r>
    </w:p>
    <w:p w14:paraId="580529AA" w14:textId="77777777" w:rsidR="00BE0A6B" w:rsidRDefault="00BE0A6B" w:rsidP="00BE0A6B">
      <w:pPr>
        <w:ind w:firstLine="0"/>
      </w:pPr>
    </w:p>
    <w:p w14:paraId="74D5545D" w14:textId="371260E2" w:rsidR="00731902" w:rsidRDefault="00731902" w:rsidP="00731902">
      <w:bookmarkStart w:id="2" w:name="_Toc11246538"/>
    </w:p>
    <w:p w14:paraId="571B838F" w14:textId="3433697A" w:rsidR="00731902" w:rsidRDefault="00731902" w:rsidP="00731902">
      <w:r>
        <w:t>Name</w:t>
      </w:r>
      <w:r>
        <w:tab/>
      </w:r>
      <w:r>
        <w:tab/>
        <w:t>: Rizqi Dewanto</w:t>
      </w:r>
    </w:p>
    <w:p w14:paraId="303D2866" w14:textId="1BE6794E" w:rsidR="00731902" w:rsidRDefault="00731902" w:rsidP="00731902">
      <w:r>
        <w:t>Number</w:t>
      </w:r>
      <w:r>
        <w:tab/>
      </w:r>
      <w:r>
        <w:tab/>
        <w:t>: 17</w:t>
      </w:r>
    </w:p>
    <w:p w14:paraId="4CC3EB6B" w14:textId="52675CA6" w:rsidR="00731902" w:rsidRDefault="00731902" w:rsidP="00731902">
      <w:r>
        <w:t>Class</w:t>
      </w:r>
      <w:r>
        <w:tab/>
      </w:r>
      <w:r>
        <w:tab/>
        <w:t>: SIB</w:t>
      </w:r>
      <w:r w:rsidR="00E1610E">
        <w:t xml:space="preserve"> </w:t>
      </w:r>
      <w:r>
        <w:t>- 1G</w:t>
      </w:r>
    </w:p>
    <w:p w14:paraId="625A2372" w14:textId="342CA741" w:rsidR="003D2F6E" w:rsidRPr="00731902" w:rsidRDefault="003D2F6E" w:rsidP="00731902">
      <w:r>
        <w:t>Github</w:t>
      </w:r>
      <w:r>
        <w:tab/>
      </w:r>
      <w:r>
        <w:tab/>
        <w:t xml:space="preserve">: </w:t>
      </w:r>
      <w:r w:rsidRPr="003D2F6E">
        <w:t>https://github.com/Rizxqi</w:t>
      </w:r>
    </w:p>
    <w:p w14:paraId="591C329A" w14:textId="02E0483A" w:rsidR="00BE0A6B" w:rsidRDefault="00BE0A6B" w:rsidP="00F850D3">
      <w:pPr>
        <w:pStyle w:val="Sub-bab1"/>
        <w:numPr>
          <w:ilvl w:val="0"/>
          <w:numId w:val="12"/>
        </w:numPr>
        <w:tabs>
          <w:tab w:val="left" w:pos="426"/>
        </w:tabs>
        <w:ind w:left="284" w:hanging="284"/>
      </w:pPr>
      <w:r>
        <w:t xml:space="preserve">Tujuan </w:t>
      </w:r>
      <w:r w:rsidRPr="00CF4D0C">
        <w:t>Praktikum</w:t>
      </w:r>
      <w:bookmarkEnd w:id="2"/>
    </w:p>
    <w:p w14:paraId="29CE219A" w14:textId="77777777" w:rsidR="00BE0A6B" w:rsidRDefault="00BE0A6B" w:rsidP="00BE0A6B">
      <w:r>
        <w:t>Setelah melakukan materi praktikum ini, mahasiswa mampu:</w:t>
      </w:r>
    </w:p>
    <w:p w14:paraId="240E136E" w14:textId="0A7DAC75" w:rsidR="002E2D41" w:rsidRDefault="00AF066D" w:rsidP="00F850D3">
      <w:pPr>
        <w:pStyle w:val="ListParagraph"/>
        <w:numPr>
          <w:ilvl w:val="0"/>
          <w:numId w:val="1"/>
        </w:numPr>
        <w:ind w:left="720"/>
      </w:pPr>
      <w:r w:rsidRPr="00AF066D">
        <w:t>Mahasiswa mampu membuat algoritma bruteforce dan d</w:t>
      </w:r>
      <w:r>
        <w:t>i</w:t>
      </w:r>
      <w:r w:rsidRPr="00AF066D">
        <w:t>vide-conquer</w:t>
      </w:r>
    </w:p>
    <w:p w14:paraId="4B0C1610" w14:textId="4152C6F4" w:rsidR="002E2D41" w:rsidRDefault="00AF066D" w:rsidP="00F850D3">
      <w:pPr>
        <w:pStyle w:val="ListParagraph"/>
        <w:numPr>
          <w:ilvl w:val="0"/>
          <w:numId w:val="1"/>
        </w:numPr>
        <w:ind w:left="720"/>
      </w:pPr>
      <w:r w:rsidRPr="00AF066D">
        <w:t>Mahasiswa mampu menerapkan penggunaan algorima bruteforce dan divide-conquer</w:t>
      </w:r>
    </w:p>
    <w:p w14:paraId="5FB4A4D2" w14:textId="77777777" w:rsidR="00BE0A6B" w:rsidRDefault="00BE0A6B" w:rsidP="00BE0A6B">
      <w:pPr>
        <w:ind w:firstLine="0"/>
      </w:pPr>
    </w:p>
    <w:p w14:paraId="5056406C" w14:textId="55750DE0" w:rsidR="006A4186" w:rsidRPr="002A1D16" w:rsidRDefault="00CC2036" w:rsidP="00F850D3">
      <w:pPr>
        <w:pStyle w:val="Sub-bab1"/>
        <w:numPr>
          <w:ilvl w:val="0"/>
          <w:numId w:val="12"/>
        </w:numPr>
        <w:tabs>
          <w:tab w:val="left" w:pos="426"/>
        </w:tabs>
        <w:ind w:left="284" w:hanging="284"/>
        <w:outlineLvl w:val="1"/>
        <w:rPr>
          <w:color w:val="FF0000"/>
        </w:rPr>
      </w:pPr>
      <w:bookmarkStart w:id="3" w:name="_Toc11246545"/>
      <w:r>
        <w:t>Menghitung Nilai Faktorial dengan Algoritma Brute Force dan Divide and Conquer</w:t>
      </w:r>
    </w:p>
    <w:p w14:paraId="66000630" w14:textId="77777777" w:rsidR="00CC2036" w:rsidRDefault="00CC2036" w:rsidP="00CC2036">
      <w:pPr>
        <w:ind w:firstLine="450"/>
      </w:pPr>
      <w:r>
        <w:t xml:space="preserve">Perhatikan Diagram Class berikut </w:t>
      </w:r>
      <w:proofErr w:type="gramStart"/>
      <w:r>
        <w:t>ini :</w:t>
      </w:r>
      <w:proofErr w:type="gramEnd"/>
    </w:p>
    <w:p w14:paraId="41A1AB92" w14:textId="77777777" w:rsidR="00CC2036" w:rsidRDefault="00CC2036" w:rsidP="00CC2036">
      <w:pPr>
        <w:ind w:firstLine="450"/>
      </w:pPr>
    </w:p>
    <w:tbl>
      <w:tblPr>
        <w:tblStyle w:val="TableGrid"/>
        <w:tblW w:w="0" w:type="auto"/>
        <w:tblInd w:w="817" w:type="dxa"/>
        <w:tblCellMar>
          <w:left w:w="0" w:type="dxa"/>
          <w:right w:w="0" w:type="dxa"/>
        </w:tblCellMar>
        <w:tblLook w:val="04A0" w:firstRow="1" w:lastRow="0" w:firstColumn="1" w:lastColumn="0" w:noHBand="0" w:noVBand="1"/>
      </w:tblPr>
      <w:tblGrid>
        <w:gridCol w:w="3408"/>
      </w:tblGrid>
      <w:tr w:rsidR="00CC2036" w14:paraId="0356BDB9" w14:textId="77777777" w:rsidTr="00C8429B">
        <w:trPr>
          <w:trHeight w:val="288"/>
        </w:trPr>
        <w:tc>
          <w:tcPr>
            <w:tcW w:w="3408" w:type="dxa"/>
          </w:tcPr>
          <w:p w14:paraId="29FA5334" w14:textId="77777777" w:rsidR="00CC2036" w:rsidRDefault="00CC2036" w:rsidP="00C8429B">
            <w:pPr>
              <w:pStyle w:val="ListParagraph"/>
              <w:spacing w:line="276" w:lineRule="auto"/>
              <w:ind w:left="0" w:firstLine="0"/>
              <w:jc w:val="center"/>
            </w:pPr>
            <w:r>
              <w:t>Faktorial</w:t>
            </w:r>
          </w:p>
        </w:tc>
      </w:tr>
      <w:tr w:rsidR="00CC2036" w14:paraId="23793825" w14:textId="77777777" w:rsidTr="00C8429B">
        <w:trPr>
          <w:trHeight w:val="288"/>
        </w:trPr>
        <w:tc>
          <w:tcPr>
            <w:tcW w:w="3408" w:type="dxa"/>
          </w:tcPr>
          <w:p w14:paraId="31B90ECA" w14:textId="77777777" w:rsidR="00CC2036" w:rsidRDefault="00CC2036" w:rsidP="00C8429B">
            <w:pPr>
              <w:pStyle w:val="ListParagraph"/>
              <w:spacing w:line="276" w:lineRule="auto"/>
              <w:ind w:left="0" w:firstLine="170"/>
            </w:pPr>
            <w:r>
              <w:t>nilai: int</w:t>
            </w:r>
          </w:p>
        </w:tc>
      </w:tr>
      <w:tr w:rsidR="00CC2036" w14:paraId="43BB059F" w14:textId="77777777" w:rsidTr="00C8429B">
        <w:trPr>
          <w:trHeight w:val="288"/>
        </w:trPr>
        <w:tc>
          <w:tcPr>
            <w:tcW w:w="3408" w:type="dxa"/>
          </w:tcPr>
          <w:p w14:paraId="7C6BB855" w14:textId="77777777" w:rsidR="00CC2036" w:rsidRDefault="00CC2036" w:rsidP="00C8429B">
            <w:pPr>
              <w:pStyle w:val="ListParagraph"/>
              <w:spacing w:line="276" w:lineRule="auto"/>
              <w:ind w:left="0" w:firstLine="170"/>
            </w:pPr>
            <w:proofErr w:type="gramStart"/>
            <w:r>
              <w:t>faktorialBF(</w:t>
            </w:r>
            <w:proofErr w:type="gramEnd"/>
            <w:r>
              <w:t>): int</w:t>
            </w:r>
          </w:p>
          <w:p w14:paraId="4B8B8D5D" w14:textId="77777777" w:rsidR="00CC2036" w:rsidRDefault="00CC2036" w:rsidP="00C8429B">
            <w:pPr>
              <w:pStyle w:val="ListParagraph"/>
              <w:spacing w:line="276" w:lineRule="auto"/>
              <w:ind w:left="0" w:firstLine="170"/>
            </w:pPr>
            <w:proofErr w:type="gramStart"/>
            <w:r>
              <w:t>faktorialDC(</w:t>
            </w:r>
            <w:proofErr w:type="gramEnd"/>
            <w:r>
              <w:t>): int</w:t>
            </w:r>
          </w:p>
        </w:tc>
      </w:tr>
    </w:tbl>
    <w:p w14:paraId="78D3809F" w14:textId="77777777" w:rsidR="00CC2036" w:rsidRDefault="00CC2036" w:rsidP="00CC2036">
      <w:pPr>
        <w:pStyle w:val="ListParagraph"/>
        <w:ind w:firstLine="0"/>
      </w:pPr>
    </w:p>
    <w:p w14:paraId="545D3CD8" w14:textId="77777777" w:rsidR="00CC2036" w:rsidRDefault="00CC2036" w:rsidP="00CC2036">
      <w:r w:rsidRPr="00FD18A3">
        <w:t>Berdasarkan diagram class di atas, akan dibuat program class dalam Java.</w:t>
      </w:r>
      <w:r>
        <w:t xml:space="preserve"> Untuk menghitung nilai faktorial suatu angka menggunakan 2 jenis algoritma, Brute Force dan Divide and Conquer. Jika digambarkan terdapat perbedaan proses perhitungan 2 jenis algoritma tersebut sebagai </w:t>
      </w:r>
      <w:proofErr w:type="gramStart"/>
      <w:r>
        <w:t>berikut :</w:t>
      </w:r>
      <w:proofErr w:type="gramEnd"/>
    </w:p>
    <w:p w14:paraId="70ADD0E8" w14:textId="17F41A31" w:rsidR="00CC2036" w:rsidRDefault="00CC2036" w:rsidP="00CC2036">
      <w:pPr>
        <w:ind w:firstLine="0"/>
      </w:pPr>
      <w:r>
        <w:t xml:space="preserve">Tahapan pencarian nilai faktorial dengan algoritma Brute </w:t>
      </w:r>
      <w:proofErr w:type="gramStart"/>
      <w:r>
        <w:t>Force :</w:t>
      </w:r>
      <w:proofErr w:type="gramEnd"/>
    </w:p>
    <w:p w14:paraId="573459F4" w14:textId="77777777" w:rsidR="00CC2036" w:rsidRDefault="00CC2036" w:rsidP="00CC2036">
      <w:pPr>
        <w:pStyle w:val="ListParagraph"/>
        <w:ind w:left="0" w:firstLine="0"/>
      </w:pPr>
      <w:r w:rsidRPr="001A05AD">
        <w:rPr>
          <w:noProof/>
        </w:rPr>
        <w:drawing>
          <wp:inline distT="0" distB="0" distL="0" distR="0" wp14:anchorId="316895DF" wp14:editId="144A4FFA">
            <wp:extent cx="3000375" cy="749903"/>
            <wp:effectExtent l="57150" t="57150" r="104775" b="10795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4612" t="46619" r="53888" b="44425"/>
                    <a:stretch>
                      <a:fillRect/>
                    </a:stretch>
                  </pic:blipFill>
                  <pic:spPr bwMode="auto">
                    <a:xfrm>
                      <a:off x="0" y="0"/>
                      <a:ext cx="3044265" cy="7608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0E6BC148" w14:textId="77777777" w:rsidR="00CC2036" w:rsidRDefault="00CC2036" w:rsidP="00CC2036">
      <w:pPr>
        <w:ind w:firstLine="0"/>
      </w:pPr>
      <w:r>
        <w:t xml:space="preserve">Tahapan pencarian nilai faktorial dengan algoritma Divide and </w:t>
      </w:r>
      <w:proofErr w:type="gramStart"/>
      <w:r>
        <w:t>Conquer :</w:t>
      </w:r>
      <w:proofErr w:type="gramEnd"/>
    </w:p>
    <w:p w14:paraId="4F55B5B7" w14:textId="4838AF16" w:rsidR="007F5024" w:rsidRPr="00CC2036" w:rsidRDefault="00CC2036" w:rsidP="00CC2036">
      <w:pPr>
        <w:ind w:firstLine="0"/>
      </w:pPr>
      <w:r w:rsidRPr="001A05AD">
        <w:rPr>
          <w:noProof/>
        </w:rPr>
        <w:drawing>
          <wp:inline distT="0" distB="0" distL="0" distR="0" wp14:anchorId="01EAD3A2" wp14:editId="28C5AEF7">
            <wp:extent cx="3571875" cy="626987"/>
            <wp:effectExtent l="57150" t="57150" r="104775" b="11620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00" t="67292" r="52000" b="25833"/>
                    <a:stretch>
                      <a:fillRect/>
                    </a:stretch>
                  </pic:blipFill>
                  <pic:spPr bwMode="auto">
                    <a:xfrm>
                      <a:off x="0" y="0"/>
                      <a:ext cx="3628934" cy="6370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1263DC92" w14:textId="77777777" w:rsidR="007F5024" w:rsidRDefault="007F5024" w:rsidP="00F850D3">
      <w:pPr>
        <w:pStyle w:val="Sub-bab2"/>
        <w:numPr>
          <w:ilvl w:val="0"/>
          <w:numId w:val="11"/>
        </w:numPr>
        <w:ind w:left="567" w:hanging="567"/>
        <w:outlineLvl w:val="2"/>
      </w:pPr>
      <w:bookmarkStart w:id="4" w:name="_Toc11246543"/>
      <w:r>
        <w:t>Langkah-langkah Percobaan</w:t>
      </w:r>
      <w:bookmarkEnd w:id="4"/>
    </w:p>
    <w:p w14:paraId="1C1188C2" w14:textId="44296A86" w:rsidR="007F5024" w:rsidRDefault="007F5024" w:rsidP="00F850D3">
      <w:pPr>
        <w:pStyle w:val="ListParagraph"/>
        <w:numPr>
          <w:ilvl w:val="0"/>
          <w:numId w:val="9"/>
        </w:numPr>
      </w:pPr>
      <w:r>
        <w:lastRenderedPageBreak/>
        <w:t xml:space="preserve">Buat Project baru, </w:t>
      </w:r>
      <w:r w:rsidRPr="000D48B6">
        <w:rPr>
          <w:bCs/>
        </w:rPr>
        <w:t>dengan</w:t>
      </w:r>
      <w:r>
        <w:rPr>
          <w:b/>
        </w:rPr>
        <w:t xml:space="preserve"> </w:t>
      </w:r>
      <w:r>
        <w:t xml:space="preserve">nama </w:t>
      </w:r>
      <w:r w:rsidR="00332C24">
        <w:t>“</w:t>
      </w:r>
      <w:r w:rsidR="003A6B80">
        <w:rPr>
          <w:rFonts w:ascii="Courier New" w:hAnsi="Courier New" w:cs="Courier New"/>
          <w:b/>
          <w:sz w:val="20"/>
          <w:szCs w:val="20"/>
        </w:rPr>
        <w:t>BruteForceDivideConquer</w:t>
      </w:r>
      <w:r w:rsidR="00332C24">
        <w:t>”</w:t>
      </w:r>
      <w:r>
        <w:t xml:space="preserve">. </w:t>
      </w:r>
      <w:r w:rsidR="00332C24">
        <w:rPr>
          <w:bCs/>
        </w:rPr>
        <w:t xml:space="preserve">Buat </w:t>
      </w:r>
      <w:r w:rsidR="003A1B69">
        <w:rPr>
          <w:bCs/>
        </w:rPr>
        <w:t>package</w:t>
      </w:r>
      <w:r w:rsidR="00332C24">
        <w:rPr>
          <w:bCs/>
        </w:rPr>
        <w:t xml:space="preserve"> dengan nama minggu</w:t>
      </w:r>
      <w:r w:rsidR="003A6B80">
        <w:rPr>
          <w:bCs/>
        </w:rPr>
        <w:t>5</w:t>
      </w:r>
      <w:r w:rsidR="00332C24">
        <w:rPr>
          <w:bCs/>
        </w:rPr>
        <w:t>.</w:t>
      </w:r>
    </w:p>
    <w:p w14:paraId="41C2E440" w14:textId="264C1CEC" w:rsidR="00332C24" w:rsidRPr="003A6B80" w:rsidRDefault="003A6B80" w:rsidP="00F850D3">
      <w:pPr>
        <w:pStyle w:val="ListParagraph"/>
        <w:numPr>
          <w:ilvl w:val="0"/>
          <w:numId w:val="9"/>
        </w:numPr>
        <w:jc w:val="left"/>
      </w:pPr>
      <w:r>
        <w:t xml:space="preserve">Buatlah class baru dengan nama </w:t>
      </w:r>
      <w:r>
        <w:rPr>
          <w:rFonts w:ascii="Courier New" w:hAnsi="Courier New" w:cs="Courier New"/>
          <w:b/>
          <w:sz w:val="20"/>
          <w:szCs w:val="20"/>
        </w:rPr>
        <w:t>Faktorial</w:t>
      </w:r>
    </w:p>
    <w:p w14:paraId="144A1660" w14:textId="77777777" w:rsidR="003A6B80" w:rsidRDefault="003A6B80" w:rsidP="00F850D3">
      <w:pPr>
        <w:pStyle w:val="ListParagraph"/>
        <w:numPr>
          <w:ilvl w:val="0"/>
          <w:numId w:val="9"/>
        </w:numPr>
      </w:pPr>
      <w:r>
        <w:t xml:space="preserve">Lengkapi class </w:t>
      </w:r>
      <w:r>
        <w:rPr>
          <w:rFonts w:ascii="Courier New" w:hAnsi="Courier New" w:cs="Courier New"/>
          <w:b/>
          <w:sz w:val="20"/>
          <w:szCs w:val="20"/>
        </w:rPr>
        <w:t>Faktorial</w:t>
      </w:r>
      <w:r>
        <w:t xml:space="preserve"> dengan atribut dan method yang telah digambarkan di dalam diagram class di atas, sebagai berikut: </w:t>
      </w:r>
    </w:p>
    <w:p w14:paraId="61F07DE8" w14:textId="77777777" w:rsidR="003A6B80" w:rsidRDefault="003A6B80" w:rsidP="00F850D3">
      <w:pPr>
        <w:pStyle w:val="ListParagraph"/>
        <w:numPr>
          <w:ilvl w:val="0"/>
          <w:numId w:val="13"/>
        </w:numPr>
      </w:pPr>
      <w:r>
        <w:t>Tambahkan atribut nilai</w:t>
      </w:r>
    </w:p>
    <w:p w14:paraId="621B114F" w14:textId="77777777" w:rsidR="003A6B80" w:rsidRDefault="003A6B80" w:rsidP="003A6B80">
      <w:pPr>
        <w:pStyle w:val="ListParagraph"/>
        <w:ind w:left="360" w:firstLine="0"/>
        <w:jc w:val="left"/>
      </w:pPr>
      <w:r>
        <w:rPr>
          <w:noProof/>
        </w:rPr>
        <w:drawing>
          <wp:inline distT="0" distB="0" distL="0" distR="0" wp14:anchorId="12777B41" wp14:editId="0CC03586">
            <wp:extent cx="4514850" cy="214147"/>
            <wp:effectExtent l="57150" t="57150" r="114300" b="1098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18" t="29202" r="35898" b="67390"/>
                    <a:stretch/>
                  </pic:blipFill>
                  <pic:spPr bwMode="auto">
                    <a:xfrm>
                      <a:off x="0" y="0"/>
                      <a:ext cx="5016073" cy="23792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73F058" w14:textId="77777777" w:rsidR="003A6B80" w:rsidRDefault="003A6B80" w:rsidP="00F850D3">
      <w:pPr>
        <w:pStyle w:val="ListParagraph"/>
        <w:numPr>
          <w:ilvl w:val="0"/>
          <w:numId w:val="13"/>
        </w:numPr>
      </w:pPr>
      <w:r>
        <w:t xml:space="preserve">Tambahkan method </w:t>
      </w:r>
      <w:proofErr w:type="gramStart"/>
      <w:r w:rsidRPr="003A6B80">
        <w:rPr>
          <w:rFonts w:ascii="Courier New" w:hAnsi="Courier New" w:cs="Courier New"/>
          <w:sz w:val="20"/>
          <w:szCs w:val="20"/>
        </w:rPr>
        <w:t>faktorialBF(</w:t>
      </w:r>
      <w:proofErr w:type="gramEnd"/>
      <w:r w:rsidRPr="003A6B80">
        <w:rPr>
          <w:rFonts w:ascii="Courier New" w:hAnsi="Courier New" w:cs="Courier New"/>
          <w:sz w:val="20"/>
          <w:szCs w:val="20"/>
        </w:rPr>
        <w:t>)</w:t>
      </w:r>
      <w:r>
        <w:t xml:space="preserve"> nilai</w:t>
      </w:r>
    </w:p>
    <w:p w14:paraId="715C32C7" w14:textId="70A87E89" w:rsidR="003A6B80" w:rsidRDefault="003A6B80" w:rsidP="003A6B80">
      <w:pPr>
        <w:pStyle w:val="ListParagraph"/>
        <w:ind w:left="360" w:firstLine="0"/>
        <w:jc w:val="left"/>
      </w:pPr>
      <w:r>
        <w:rPr>
          <w:noProof/>
        </w:rPr>
        <w:drawing>
          <wp:inline distT="0" distB="0" distL="0" distR="0" wp14:anchorId="44D20D68" wp14:editId="495935DD">
            <wp:extent cx="4606807" cy="1123950"/>
            <wp:effectExtent l="57150" t="57150" r="118110" b="1143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18" t="33583" r="35898" b="48891"/>
                    <a:stretch/>
                  </pic:blipFill>
                  <pic:spPr bwMode="auto">
                    <a:xfrm>
                      <a:off x="0" y="0"/>
                      <a:ext cx="4643492" cy="113290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150230" w14:textId="77777777" w:rsidR="003A6B80" w:rsidRDefault="003A6B80" w:rsidP="00F850D3">
      <w:pPr>
        <w:pStyle w:val="ListParagraph"/>
        <w:numPr>
          <w:ilvl w:val="0"/>
          <w:numId w:val="13"/>
        </w:numPr>
      </w:pPr>
      <w:r>
        <w:t xml:space="preserve">Tambahkan method </w:t>
      </w:r>
      <w:proofErr w:type="gramStart"/>
      <w:r w:rsidRPr="003A6B80">
        <w:rPr>
          <w:rFonts w:ascii="Courier New" w:hAnsi="Courier New" w:cs="Courier New"/>
          <w:sz w:val="20"/>
          <w:szCs w:val="20"/>
        </w:rPr>
        <w:t>faktorialDC(</w:t>
      </w:r>
      <w:proofErr w:type="gramEnd"/>
      <w:r w:rsidRPr="003A6B80">
        <w:rPr>
          <w:rFonts w:ascii="Courier New" w:hAnsi="Courier New" w:cs="Courier New"/>
          <w:sz w:val="20"/>
          <w:szCs w:val="20"/>
        </w:rPr>
        <w:t>)</w:t>
      </w:r>
      <w:r>
        <w:t xml:space="preserve"> nilai</w:t>
      </w:r>
    </w:p>
    <w:p w14:paraId="3601DC0E" w14:textId="77777777" w:rsidR="003A6B80" w:rsidRDefault="003A6B80" w:rsidP="003A6B80">
      <w:pPr>
        <w:pStyle w:val="ListParagraph"/>
        <w:ind w:left="360" w:firstLine="0"/>
        <w:jc w:val="left"/>
      </w:pPr>
      <w:r>
        <w:rPr>
          <w:noProof/>
        </w:rPr>
        <w:drawing>
          <wp:inline distT="0" distB="0" distL="0" distR="0" wp14:anchorId="7E743E97" wp14:editId="4C9228DB">
            <wp:extent cx="4499379" cy="1514475"/>
            <wp:effectExtent l="57150" t="57150" r="111125"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18" t="52243" r="35898" b="23577"/>
                    <a:stretch/>
                  </pic:blipFill>
                  <pic:spPr bwMode="auto">
                    <a:xfrm>
                      <a:off x="0" y="0"/>
                      <a:ext cx="4533609" cy="1525997"/>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BB441D" w14:textId="406E4580" w:rsidR="00332C24" w:rsidRDefault="003A6B80" w:rsidP="00F850D3">
      <w:pPr>
        <w:pStyle w:val="ListParagraph"/>
        <w:numPr>
          <w:ilvl w:val="0"/>
          <w:numId w:val="9"/>
        </w:numPr>
        <w:jc w:val="left"/>
      </w:pPr>
      <w:r w:rsidRPr="007818C2">
        <w:t xml:space="preserve">Coba jalankan (Run) class </w:t>
      </w:r>
      <w:r w:rsidRPr="00CD2EBE">
        <w:rPr>
          <w:rFonts w:ascii="Courier New" w:hAnsi="Courier New" w:cs="Courier New"/>
          <w:sz w:val="20"/>
          <w:szCs w:val="20"/>
        </w:rPr>
        <w:t xml:space="preserve">Faktorial </w:t>
      </w:r>
      <w:r>
        <w:t xml:space="preserve">dengan membuat class baru </w:t>
      </w:r>
      <w:r w:rsidRPr="00CD2EBE">
        <w:rPr>
          <w:rFonts w:ascii="Courier New" w:hAnsi="Courier New" w:cs="Courier New"/>
          <w:sz w:val="20"/>
          <w:szCs w:val="20"/>
        </w:rPr>
        <w:t>MainFaktorial</w:t>
      </w:r>
      <w:r w:rsidRPr="007818C2">
        <w:t>.</w:t>
      </w:r>
    </w:p>
    <w:p w14:paraId="18415A65" w14:textId="77777777" w:rsidR="003A6B80" w:rsidRDefault="003A6B80" w:rsidP="00F850D3">
      <w:pPr>
        <w:pStyle w:val="ListParagraph"/>
        <w:numPr>
          <w:ilvl w:val="0"/>
          <w:numId w:val="14"/>
        </w:numPr>
        <w:jc w:val="left"/>
      </w:pPr>
      <w:r>
        <w:t>Di dalam fungsi main sediakan komunikasi dengan user untuk menginputkan jumlah angka yang akan dicari nilai faktorialnya</w:t>
      </w:r>
    </w:p>
    <w:p w14:paraId="1E358B8B" w14:textId="77777777" w:rsidR="003A6B80" w:rsidRDefault="003A6B80" w:rsidP="003A6B80">
      <w:pPr>
        <w:pStyle w:val="ListParagraph"/>
        <w:ind w:left="360" w:firstLine="0"/>
        <w:jc w:val="left"/>
      </w:pPr>
      <w:r>
        <w:rPr>
          <w:noProof/>
        </w:rPr>
        <w:drawing>
          <wp:inline distT="0" distB="0" distL="0" distR="0" wp14:anchorId="043615C6" wp14:editId="29EE1024">
            <wp:extent cx="5086350" cy="606380"/>
            <wp:effectExtent l="57150" t="57150" r="114300" b="1181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82" t="31557" r="25732" b="58755"/>
                    <a:stretch/>
                  </pic:blipFill>
                  <pic:spPr bwMode="auto">
                    <a:xfrm>
                      <a:off x="0" y="0"/>
                      <a:ext cx="5215534" cy="62178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685E4B" w14:textId="77777777" w:rsidR="003A6B80" w:rsidRPr="003A6B80" w:rsidRDefault="003A6B80" w:rsidP="00F850D3">
      <w:pPr>
        <w:pStyle w:val="ListParagraph"/>
        <w:numPr>
          <w:ilvl w:val="1"/>
          <w:numId w:val="9"/>
        </w:numPr>
        <w:jc w:val="left"/>
        <w:rPr>
          <w:vanish/>
        </w:rPr>
      </w:pPr>
    </w:p>
    <w:p w14:paraId="073713D8" w14:textId="2C5A9DE6" w:rsidR="003A6B80" w:rsidRDefault="003A6B80" w:rsidP="00F850D3">
      <w:pPr>
        <w:pStyle w:val="ListParagraph"/>
        <w:numPr>
          <w:ilvl w:val="1"/>
          <w:numId w:val="9"/>
        </w:numPr>
        <w:ind w:left="810"/>
        <w:jc w:val="left"/>
      </w:pPr>
      <w:r>
        <w:t>Buat Array of Objek pada fungsi main, kemudian inputkan beberapa nilai yang akan dihitung faktorialnya</w:t>
      </w:r>
    </w:p>
    <w:p w14:paraId="670101EF" w14:textId="77777777" w:rsidR="003A6B80" w:rsidRDefault="003A6B80" w:rsidP="003A6B80">
      <w:pPr>
        <w:pStyle w:val="Sub-bab2"/>
        <w:ind w:left="360"/>
        <w:outlineLvl w:val="2"/>
      </w:pPr>
      <w:r>
        <w:rPr>
          <w:noProof/>
        </w:rPr>
        <w:lastRenderedPageBreak/>
        <w:drawing>
          <wp:inline distT="0" distB="0" distL="0" distR="0" wp14:anchorId="2CEE0C4C" wp14:editId="435A8392">
            <wp:extent cx="5086350" cy="1037335"/>
            <wp:effectExtent l="57150" t="57150" r="114300" b="1060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91" t="41033" r="31248" b="44434"/>
                    <a:stretch/>
                  </pic:blipFill>
                  <pic:spPr bwMode="auto">
                    <a:xfrm>
                      <a:off x="0" y="0"/>
                      <a:ext cx="5122800" cy="104476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F5E82F" w14:textId="77777777" w:rsidR="003A6B80" w:rsidRPr="003A6B80" w:rsidRDefault="003A6B80" w:rsidP="00F850D3">
      <w:pPr>
        <w:pStyle w:val="ListParagraph"/>
        <w:numPr>
          <w:ilvl w:val="0"/>
          <w:numId w:val="14"/>
        </w:numPr>
        <w:jc w:val="left"/>
        <w:rPr>
          <w:vanish/>
        </w:rPr>
      </w:pPr>
    </w:p>
    <w:p w14:paraId="2EEAC0A9" w14:textId="7C90756E" w:rsidR="003A6B80" w:rsidRPr="003A6B80" w:rsidRDefault="003A6B80" w:rsidP="00F850D3">
      <w:pPr>
        <w:pStyle w:val="ListParagraph"/>
        <w:numPr>
          <w:ilvl w:val="0"/>
          <w:numId w:val="14"/>
        </w:numPr>
        <w:jc w:val="left"/>
        <w:rPr>
          <w:rFonts w:ascii="Courier New" w:hAnsi="Courier New" w:cs="Courier New"/>
          <w:sz w:val="20"/>
          <w:szCs w:val="20"/>
        </w:rPr>
      </w:pPr>
      <w:r>
        <w:t xml:space="preserve">Tampilkan hasil pemanggilan method </w:t>
      </w:r>
      <w:proofErr w:type="gramStart"/>
      <w:r w:rsidRPr="003A6B80">
        <w:rPr>
          <w:rFonts w:ascii="Courier New" w:hAnsi="Courier New" w:cs="Courier New"/>
          <w:sz w:val="20"/>
          <w:szCs w:val="20"/>
        </w:rPr>
        <w:t>faktorialDC(</w:t>
      </w:r>
      <w:proofErr w:type="gramEnd"/>
      <w:r w:rsidRPr="003A6B80">
        <w:rPr>
          <w:rFonts w:ascii="Courier New" w:hAnsi="Courier New" w:cs="Courier New"/>
          <w:sz w:val="20"/>
          <w:szCs w:val="20"/>
        </w:rPr>
        <w:t>)</w:t>
      </w:r>
      <w:r>
        <w:t xml:space="preserve"> dan </w:t>
      </w:r>
      <w:r w:rsidRPr="003A6B80">
        <w:rPr>
          <w:rFonts w:ascii="Courier New" w:hAnsi="Courier New" w:cs="Courier New"/>
          <w:sz w:val="20"/>
          <w:szCs w:val="20"/>
        </w:rPr>
        <w:t>faktorialBF()</w:t>
      </w:r>
    </w:p>
    <w:p w14:paraId="7EEDDE8B" w14:textId="77777777" w:rsidR="003A6B80" w:rsidRDefault="003A6B80" w:rsidP="003A6B80">
      <w:pPr>
        <w:ind w:left="360" w:firstLine="0"/>
      </w:pPr>
      <w:r>
        <w:rPr>
          <w:noProof/>
        </w:rPr>
        <w:drawing>
          <wp:inline distT="0" distB="0" distL="0" distR="0" wp14:anchorId="02764837" wp14:editId="0EBD2719">
            <wp:extent cx="5427672" cy="1304925"/>
            <wp:effectExtent l="57150" t="57150" r="116205" b="1047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981" t="54302" r="8975" b="18736"/>
                    <a:stretch/>
                  </pic:blipFill>
                  <pic:spPr bwMode="auto">
                    <a:xfrm>
                      <a:off x="0" y="0"/>
                      <a:ext cx="5440433" cy="130799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7F81D2" w14:textId="02C2769C" w:rsidR="003A6B80" w:rsidRDefault="003A6B80" w:rsidP="00F850D3">
      <w:pPr>
        <w:pStyle w:val="ListParagraph"/>
        <w:numPr>
          <w:ilvl w:val="1"/>
          <w:numId w:val="15"/>
        </w:numPr>
        <w:ind w:left="810"/>
      </w:pPr>
      <w:r>
        <w:t>Pastikan program sudah berjalan dengan baik!</w:t>
      </w:r>
    </w:p>
    <w:p w14:paraId="794D0374" w14:textId="51CAC907" w:rsidR="00B56D86" w:rsidRDefault="00B56D86" w:rsidP="00B56D86">
      <w:r w:rsidRPr="00B56D86">
        <w:rPr>
          <w:noProof/>
        </w:rPr>
        <w:drawing>
          <wp:anchor distT="0" distB="0" distL="114300" distR="114300" simplePos="0" relativeHeight="251658240" behindDoc="0" locked="0" layoutInCell="1" allowOverlap="1" wp14:anchorId="250935C4" wp14:editId="62A97AAD">
            <wp:simplePos x="0" y="0"/>
            <wp:positionH relativeFrom="column">
              <wp:posOffset>335280</wp:posOffset>
            </wp:positionH>
            <wp:positionV relativeFrom="paragraph">
              <wp:posOffset>121958</wp:posOffset>
            </wp:positionV>
            <wp:extent cx="4857483" cy="2893326"/>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57483" cy="2893326"/>
                    </a:xfrm>
                    <a:prstGeom prst="rect">
                      <a:avLst/>
                    </a:prstGeom>
                  </pic:spPr>
                </pic:pic>
              </a:graphicData>
            </a:graphic>
            <wp14:sizeRelH relativeFrom="page">
              <wp14:pctWidth>0</wp14:pctWidth>
            </wp14:sizeRelH>
            <wp14:sizeRelV relativeFrom="page">
              <wp14:pctHeight>0</wp14:pctHeight>
            </wp14:sizeRelV>
          </wp:anchor>
        </w:drawing>
      </w:r>
    </w:p>
    <w:p w14:paraId="42C10A0A" w14:textId="21363ECD" w:rsidR="00B56D86" w:rsidRDefault="00B56D86" w:rsidP="00B56D86"/>
    <w:p w14:paraId="71BB0271" w14:textId="5CC60249" w:rsidR="00B56D86" w:rsidRDefault="00B56D86" w:rsidP="00B56D86"/>
    <w:p w14:paraId="3D60B216" w14:textId="6DB55B9A" w:rsidR="00B56D86" w:rsidRDefault="00B56D86" w:rsidP="00B56D86"/>
    <w:p w14:paraId="3DE9FC9C" w14:textId="789A480B" w:rsidR="00B56D86" w:rsidRDefault="00B56D86" w:rsidP="00B56D86"/>
    <w:p w14:paraId="64A40A90" w14:textId="64C0CE39" w:rsidR="003A6B80" w:rsidRPr="00CD0274" w:rsidRDefault="003A6B80" w:rsidP="003A6B80">
      <w:pPr>
        <w:pStyle w:val="ListParagraph"/>
        <w:ind w:firstLine="0"/>
      </w:pPr>
      <w:r w:rsidRPr="00CD0274">
        <w:t xml:space="preserve"> </w:t>
      </w:r>
    </w:p>
    <w:p w14:paraId="6FB3BACF" w14:textId="246FB237" w:rsidR="00B56D86" w:rsidRDefault="00B56D86" w:rsidP="00B56D86">
      <w:pPr>
        <w:pStyle w:val="Sub-bab2"/>
        <w:outlineLvl w:val="2"/>
      </w:pPr>
    </w:p>
    <w:p w14:paraId="2C612683" w14:textId="0B7449AF" w:rsidR="00B56D86" w:rsidRDefault="00B56D86" w:rsidP="00B56D86">
      <w:pPr>
        <w:pStyle w:val="Sub-bab2"/>
        <w:outlineLvl w:val="2"/>
      </w:pPr>
    </w:p>
    <w:p w14:paraId="073B6EE8" w14:textId="77777777" w:rsidR="00B56D86" w:rsidRPr="00B56D86" w:rsidRDefault="00B56D86" w:rsidP="00B56D86"/>
    <w:p w14:paraId="3B875611" w14:textId="1C402ACE" w:rsidR="00B56D86" w:rsidRDefault="00B56D86" w:rsidP="00B56D86">
      <w:pPr>
        <w:pStyle w:val="Sub-bab2"/>
        <w:ind w:left="567"/>
        <w:outlineLvl w:val="2"/>
      </w:pPr>
    </w:p>
    <w:p w14:paraId="64B6E6E4" w14:textId="57C4B2A9" w:rsidR="00B56D86" w:rsidRDefault="00B56D86" w:rsidP="00B56D86"/>
    <w:p w14:paraId="3006E492" w14:textId="137B9374" w:rsidR="00B56D86" w:rsidRDefault="00B56D86" w:rsidP="00B56D86"/>
    <w:p w14:paraId="06D47786" w14:textId="1EE4BD9E" w:rsidR="00B56D86" w:rsidRPr="00B56D86" w:rsidRDefault="00B56D86" w:rsidP="00B56D86">
      <w:r w:rsidRPr="00B56D86">
        <w:rPr>
          <w:noProof/>
        </w:rPr>
        <w:lastRenderedPageBreak/>
        <w:drawing>
          <wp:anchor distT="0" distB="0" distL="114300" distR="114300" simplePos="0" relativeHeight="251659264" behindDoc="0" locked="0" layoutInCell="1" allowOverlap="1" wp14:anchorId="3D45AEE1" wp14:editId="4C237D55">
            <wp:simplePos x="0" y="0"/>
            <wp:positionH relativeFrom="column">
              <wp:posOffset>314610</wp:posOffset>
            </wp:positionH>
            <wp:positionV relativeFrom="paragraph">
              <wp:posOffset>155120</wp:posOffset>
            </wp:positionV>
            <wp:extent cx="4877435" cy="30086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7435" cy="3008630"/>
                    </a:xfrm>
                    <a:prstGeom prst="rect">
                      <a:avLst/>
                    </a:prstGeom>
                  </pic:spPr>
                </pic:pic>
              </a:graphicData>
            </a:graphic>
            <wp14:sizeRelH relativeFrom="page">
              <wp14:pctWidth>0</wp14:pctWidth>
            </wp14:sizeRelH>
            <wp14:sizeRelV relativeFrom="page">
              <wp14:pctHeight>0</wp14:pctHeight>
            </wp14:sizeRelV>
          </wp:anchor>
        </w:drawing>
      </w:r>
    </w:p>
    <w:p w14:paraId="68273523" w14:textId="7159D8F2" w:rsidR="00B56D86" w:rsidRPr="00B56D86" w:rsidRDefault="00B56D86" w:rsidP="00B56D86"/>
    <w:p w14:paraId="57D8EA5D" w14:textId="4E92DB5D" w:rsidR="00B56D86" w:rsidRDefault="00B56D86" w:rsidP="00B56D86">
      <w:pPr>
        <w:pStyle w:val="Sub-bab2"/>
        <w:ind w:left="567"/>
        <w:outlineLvl w:val="2"/>
      </w:pPr>
      <w:r>
        <w:t>I</w:t>
      </w:r>
    </w:p>
    <w:p w14:paraId="51D195A4" w14:textId="1DB1CFAB" w:rsidR="00B56D86" w:rsidRDefault="00B56D86" w:rsidP="00B56D86"/>
    <w:p w14:paraId="26C4AD80" w14:textId="6240BD5F" w:rsidR="00B56D86" w:rsidRDefault="00B56D86" w:rsidP="00B56D86"/>
    <w:p w14:paraId="111C38FA" w14:textId="77777777" w:rsidR="00B56D86" w:rsidRPr="00B56D86" w:rsidRDefault="00B56D86" w:rsidP="00B56D86"/>
    <w:p w14:paraId="34C4C1C7" w14:textId="1FFA13DE" w:rsidR="007F5024" w:rsidRDefault="007F5024" w:rsidP="00F850D3">
      <w:pPr>
        <w:pStyle w:val="Sub-bab2"/>
        <w:numPr>
          <w:ilvl w:val="0"/>
          <w:numId w:val="11"/>
        </w:numPr>
        <w:ind w:left="567" w:hanging="567"/>
        <w:outlineLvl w:val="2"/>
      </w:pPr>
      <w:r>
        <w:t>Verifikasi Hasil Percobaan</w:t>
      </w:r>
    </w:p>
    <w:p w14:paraId="0ACB8FF1" w14:textId="1AA274C2" w:rsidR="008C6C03" w:rsidRDefault="007F5024" w:rsidP="003A6B80">
      <w:pPr>
        <w:rPr>
          <w:bCs/>
        </w:rPr>
      </w:pPr>
      <w:r w:rsidRPr="00373B3A">
        <w:rPr>
          <w:bCs/>
        </w:rPr>
        <w:t xml:space="preserve">Cocokkan hasil compile kode program anda dengan gambar berikut ini. </w:t>
      </w:r>
    </w:p>
    <w:p w14:paraId="07967997" w14:textId="32C35792" w:rsidR="003A6B80" w:rsidRDefault="003A6B80" w:rsidP="003A6B80">
      <w:r>
        <w:rPr>
          <w:noProof/>
        </w:rPr>
        <w:drawing>
          <wp:inline distT="0" distB="0" distL="0" distR="0" wp14:anchorId="0B033AFB" wp14:editId="15FA78D7">
            <wp:extent cx="5600136" cy="2638425"/>
            <wp:effectExtent l="57150" t="57150" r="114935"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81" t="14634" r="38247" b="37286"/>
                    <a:stretch/>
                  </pic:blipFill>
                  <pic:spPr bwMode="auto">
                    <a:xfrm>
                      <a:off x="0" y="0"/>
                      <a:ext cx="5617982" cy="26468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B90037" w14:textId="4F8EF311" w:rsidR="00B56D86" w:rsidRDefault="00B56D86" w:rsidP="00B56D86">
      <w:pPr>
        <w:pStyle w:val="Sub-bab2"/>
        <w:ind w:left="567"/>
        <w:outlineLvl w:val="2"/>
      </w:pPr>
      <w:r w:rsidRPr="00B56D86">
        <w:rPr>
          <w:noProof/>
        </w:rPr>
        <w:drawing>
          <wp:inline distT="0" distB="0" distL="0" distR="0" wp14:anchorId="3A0FBD80" wp14:editId="452C25DB">
            <wp:extent cx="3623481" cy="206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2098" cy="2067854"/>
                    </a:xfrm>
                    <a:prstGeom prst="rect">
                      <a:avLst/>
                    </a:prstGeom>
                  </pic:spPr>
                </pic:pic>
              </a:graphicData>
            </a:graphic>
          </wp:inline>
        </w:drawing>
      </w:r>
    </w:p>
    <w:p w14:paraId="241EC38D" w14:textId="088BF169" w:rsidR="007F5024" w:rsidRPr="00DD3F00" w:rsidRDefault="007F5024" w:rsidP="00F850D3">
      <w:pPr>
        <w:pStyle w:val="Sub-bab2"/>
        <w:numPr>
          <w:ilvl w:val="0"/>
          <w:numId w:val="11"/>
        </w:numPr>
        <w:ind w:left="567" w:hanging="567"/>
        <w:outlineLvl w:val="2"/>
      </w:pPr>
      <w:r>
        <w:lastRenderedPageBreak/>
        <w:t>Pertanyaan</w:t>
      </w:r>
    </w:p>
    <w:p w14:paraId="452EB9CB" w14:textId="7A0E4007" w:rsidR="00B56D86" w:rsidRDefault="00CC2036" w:rsidP="00B56D86">
      <w:pPr>
        <w:pStyle w:val="ListParagraph"/>
        <w:numPr>
          <w:ilvl w:val="0"/>
          <w:numId w:val="6"/>
        </w:numPr>
      </w:pPr>
      <w:r>
        <w:t>Jelaskan mengenai base line Algoritma Divide Conquer untuk melakukan pencarian nilai faktorial!</w:t>
      </w:r>
    </w:p>
    <w:p w14:paraId="0FBB4F72" w14:textId="6A1ED6DF" w:rsidR="00E15ADE" w:rsidRPr="00600CC0" w:rsidRDefault="00E15ADE" w:rsidP="00E15ADE">
      <w:pPr>
        <w:pStyle w:val="ListParagraph"/>
        <w:ind w:left="360" w:firstLine="0"/>
        <w:rPr>
          <w:rFonts w:cstheme="minorHAnsi"/>
          <w:color w:val="00B050"/>
        </w:rPr>
      </w:pPr>
      <w:r w:rsidRPr="00600CC0">
        <w:rPr>
          <w:rFonts w:cstheme="minorHAnsi"/>
          <w:color w:val="00B050"/>
          <w:shd w:val="clear" w:color="auto" w:fill="FFFFFF"/>
        </w:rPr>
        <w:t xml:space="preserve">Untuk pencarian nilai faktorial, baseline terjadi ketika bilangan yang akan dicari faktorialnya adalah 1. Ini karena definisi faktorial menyatakan bahwa </w:t>
      </w:r>
      <w:proofErr w:type="gramStart"/>
      <w:r w:rsidRPr="00600CC0">
        <w:rPr>
          <w:rStyle w:val="katex-mathml"/>
          <w:rFonts w:cstheme="minorHAnsi"/>
          <w:color w:val="00B050"/>
          <w:bdr w:val="none" w:sz="0" w:space="0" w:color="auto" w:frame="1"/>
          <w:shd w:val="clear" w:color="auto" w:fill="FFFFFF"/>
        </w:rPr>
        <w:t>1!=</w:t>
      </w:r>
      <w:proofErr w:type="gramEnd"/>
      <w:r w:rsidRPr="00600CC0">
        <w:rPr>
          <w:rStyle w:val="katex-mathml"/>
          <w:rFonts w:cstheme="minorHAnsi"/>
          <w:color w:val="00B050"/>
          <w:bdr w:val="none" w:sz="0" w:space="0" w:color="auto" w:frame="1"/>
          <w:shd w:val="clear" w:color="auto" w:fill="FFFFFF"/>
        </w:rPr>
        <w:t>1</w:t>
      </w:r>
      <w:r w:rsidRPr="00600CC0">
        <w:rPr>
          <w:rFonts w:cstheme="minorHAnsi"/>
          <w:color w:val="00B050"/>
          <w:shd w:val="clear" w:color="auto" w:fill="FFFFFF"/>
        </w:rPr>
        <w:t>. Dengan demikian, pada titik ini, tidak perlu lagi melakukan rekursi untuk mencari nilai faktorial, karena sudah mengetahui hasilnya secara langsung.</w:t>
      </w:r>
    </w:p>
    <w:p w14:paraId="751C15B2" w14:textId="5087BB1D" w:rsidR="00CC2036" w:rsidRDefault="00CC2036" w:rsidP="00F850D3">
      <w:pPr>
        <w:pStyle w:val="ListParagraph"/>
        <w:numPr>
          <w:ilvl w:val="0"/>
          <w:numId w:val="6"/>
        </w:numPr>
      </w:pPr>
      <w:r>
        <w:t>Pada implementasi Algoritma Divide and Conquer Faktorial apakah lengkap terdiri dari 3 tahapan divide, conquer, combine? Jelaskan masing-masing bagiannya pada kode program!</w:t>
      </w:r>
    </w:p>
    <w:p w14:paraId="02221983" w14:textId="409FC0BE" w:rsidR="00E15ADE" w:rsidRDefault="008E296D" w:rsidP="008E296D">
      <w:pPr>
        <w:pStyle w:val="ListParagraph"/>
        <w:numPr>
          <w:ilvl w:val="0"/>
          <w:numId w:val="19"/>
        </w:numPr>
      </w:pPr>
      <w:proofErr w:type="gramStart"/>
      <w:r>
        <w:t>Divide:</w:t>
      </w:r>
      <w:r w:rsidR="009135C5" w:rsidRPr="009135C5">
        <w:t>Pada</w:t>
      </w:r>
      <w:proofErr w:type="gramEnd"/>
      <w:r w:rsidR="009135C5" w:rsidRPr="009135C5">
        <w:t xml:space="preserve"> tahap ini, masalah dibagi menjadi submasalah yang lebih kecil. Dalam kasus </w:t>
      </w:r>
      <w:proofErr w:type="gramStart"/>
      <w:r w:rsidR="009135C5" w:rsidRPr="009135C5">
        <w:t xml:space="preserve">faktorial, </w:t>
      </w:r>
      <w:r>
        <w:t xml:space="preserve">  </w:t>
      </w:r>
      <w:proofErr w:type="gramEnd"/>
      <w:r w:rsidR="009135C5" w:rsidRPr="009135C5">
        <w:t>kita membagi perhitungan faktorial dari n menjadi perhitungan faktorial dari n-1.</w:t>
      </w:r>
    </w:p>
    <w:p w14:paraId="39D3E89F" w14:textId="77777777" w:rsidR="008E296D" w:rsidRDefault="008E296D" w:rsidP="008E296D">
      <w:pPr>
        <w:pStyle w:val="ListParagraph"/>
        <w:numPr>
          <w:ilvl w:val="0"/>
          <w:numId w:val="19"/>
        </w:numPr>
      </w:pPr>
      <w:proofErr w:type="gramStart"/>
      <w:r>
        <w:t>Conquer :</w:t>
      </w:r>
      <w:proofErr w:type="gramEnd"/>
      <w:r>
        <w:t xml:space="preserve"> </w:t>
      </w:r>
      <w:r w:rsidRPr="008E296D">
        <w:t>, tahap conquer terjadi ketika kita mengalikan n dengan hasil dari faktorial</w:t>
      </w:r>
    </w:p>
    <w:p w14:paraId="4BB21FD3" w14:textId="38BCB0B5" w:rsidR="008E296D" w:rsidRDefault="008E296D" w:rsidP="008E296D">
      <w:pPr>
        <w:pStyle w:val="ListParagraph"/>
        <w:ind w:left="1080" w:firstLine="0"/>
      </w:pPr>
      <w:r w:rsidRPr="008E296D">
        <w:t>DC(n-1).</w:t>
      </w:r>
    </w:p>
    <w:p w14:paraId="4A7E2A68" w14:textId="01B8993C" w:rsidR="008E296D" w:rsidRDefault="008E296D" w:rsidP="008E296D">
      <w:pPr>
        <w:pStyle w:val="ListParagraph"/>
        <w:numPr>
          <w:ilvl w:val="0"/>
          <w:numId w:val="19"/>
        </w:numPr>
      </w:pPr>
      <w:proofErr w:type="gramStart"/>
      <w:r>
        <w:t>Combine :</w:t>
      </w:r>
      <w:proofErr w:type="gramEnd"/>
      <w:r w:rsidRPr="008E296D">
        <w:t xml:space="preserve"> </w:t>
      </w:r>
      <w:r w:rsidRPr="008E296D">
        <w:t>Pada tahap ini, kita menggabungkan solusi dari submasalah menjadi solusi utama.</w:t>
      </w:r>
    </w:p>
    <w:p w14:paraId="5179428E" w14:textId="118FDF93" w:rsidR="00CC2036" w:rsidRDefault="00CC2036" w:rsidP="00F850D3">
      <w:pPr>
        <w:pStyle w:val="ListParagraph"/>
        <w:numPr>
          <w:ilvl w:val="0"/>
          <w:numId w:val="6"/>
        </w:numPr>
      </w:pPr>
      <w:r>
        <w:t xml:space="preserve">Apakah memungkinkan perulangan pada method </w:t>
      </w:r>
      <w:proofErr w:type="gramStart"/>
      <w:r>
        <w:rPr>
          <w:rFonts w:ascii="Courier New" w:hAnsi="Courier New" w:cs="Courier New"/>
          <w:sz w:val="20"/>
          <w:szCs w:val="20"/>
        </w:rPr>
        <w:t>fak</w:t>
      </w:r>
      <w:r w:rsidRPr="00CD2EBE">
        <w:rPr>
          <w:rFonts w:ascii="Courier New" w:hAnsi="Courier New" w:cs="Courier New"/>
          <w:sz w:val="20"/>
          <w:szCs w:val="20"/>
        </w:rPr>
        <w:t>torialBF(</w:t>
      </w:r>
      <w:proofErr w:type="gramEnd"/>
      <w:r w:rsidRPr="00CD2EBE">
        <w:rPr>
          <w:rFonts w:ascii="Courier New" w:hAnsi="Courier New" w:cs="Courier New"/>
          <w:sz w:val="20"/>
          <w:szCs w:val="20"/>
        </w:rPr>
        <w:t>)</w:t>
      </w:r>
      <w:r>
        <w:t xml:space="preserve"> dirubah selain menggunakan for?Buktikan!</w:t>
      </w:r>
    </w:p>
    <w:p w14:paraId="5780CCA3" w14:textId="1E6E2253" w:rsidR="008E296D" w:rsidRDefault="008E296D" w:rsidP="008E296D">
      <w:pPr>
        <w:pStyle w:val="ListParagraph"/>
        <w:ind w:left="360" w:firstLine="0"/>
      </w:pPr>
      <w:r w:rsidRPr="008E296D">
        <w:drawing>
          <wp:inline distT="0" distB="0" distL="0" distR="0" wp14:anchorId="02279B4E" wp14:editId="61F693F1">
            <wp:extent cx="4913907" cy="261889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732" cy="2625195"/>
                    </a:xfrm>
                    <a:prstGeom prst="rect">
                      <a:avLst/>
                    </a:prstGeom>
                  </pic:spPr>
                </pic:pic>
              </a:graphicData>
            </a:graphic>
          </wp:inline>
        </w:drawing>
      </w:r>
    </w:p>
    <w:p w14:paraId="33FB19ED" w14:textId="40CA245B" w:rsidR="00CC2036" w:rsidRDefault="00CC2036" w:rsidP="00F850D3">
      <w:pPr>
        <w:pStyle w:val="ListParagraph"/>
        <w:numPr>
          <w:ilvl w:val="0"/>
          <w:numId w:val="6"/>
        </w:numPr>
      </w:pPr>
      <w:r>
        <w:t>Tambahkan pegecekan waktu eksekusi kedua jenis method tersebut!</w:t>
      </w:r>
    </w:p>
    <w:p w14:paraId="25E1928C" w14:textId="12695743" w:rsidR="008E296D" w:rsidRDefault="00F16C2A" w:rsidP="008E296D">
      <w:pPr>
        <w:pStyle w:val="ListParagraph"/>
        <w:ind w:left="360" w:firstLine="0"/>
      </w:pPr>
      <w:r>
        <w:rPr>
          <w:noProof/>
        </w:rPr>
        <w:lastRenderedPageBreak/>
        <w:drawing>
          <wp:inline distT="0" distB="0" distL="0" distR="0" wp14:anchorId="6E456CBF" wp14:editId="3AE5AF98">
            <wp:extent cx="4858247" cy="258922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2650" cy="2596905"/>
                    </a:xfrm>
                    <a:prstGeom prst="rect">
                      <a:avLst/>
                    </a:prstGeom>
                  </pic:spPr>
                </pic:pic>
              </a:graphicData>
            </a:graphic>
          </wp:inline>
        </w:drawing>
      </w:r>
    </w:p>
    <w:p w14:paraId="32DFEE41" w14:textId="431E78DB" w:rsidR="007F5024" w:rsidRDefault="00CC2036" w:rsidP="00F850D3">
      <w:pPr>
        <w:pStyle w:val="ListParagraph"/>
        <w:numPr>
          <w:ilvl w:val="0"/>
          <w:numId w:val="6"/>
        </w:numPr>
      </w:pPr>
      <w:r>
        <w:t>Buktikan dengan inputan elemen yang di atas 20 angka, apakah ada perbedaan waktu eksekusi?</w:t>
      </w:r>
    </w:p>
    <w:p w14:paraId="2A173055" w14:textId="3CD30DBC" w:rsidR="007F5024" w:rsidRDefault="007F5024" w:rsidP="007F5024"/>
    <w:p w14:paraId="07C2B865" w14:textId="5C3C7D29" w:rsidR="00B56D86" w:rsidRDefault="00F16C2A" w:rsidP="007F5024">
      <w:r w:rsidRPr="00F16C2A">
        <w:drawing>
          <wp:inline distT="0" distB="0" distL="0" distR="0" wp14:anchorId="179A7E5D" wp14:editId="4C5DB49E">
            <wp:extent cx="5713095" cy="30448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3095" cy="3044825"/>
                    </a:xfrm>
                    <a:prstGeom prst="rect">
                      <a:avLst/>
                    </a:prstGeom>
                  </pic:spPr>
                </pic:pic>
              </a:graphicData>
            </a:graphic>
          </wp:inline>
        </w:drawing>
      </w:r>
    </w:p>
    <w:p w14:paraId="3A8DB810" w14:textId="5EE2DD32" w:rsidR="00B56D86" w:rsidRPr="00F16C2A" w:rsidRDefault="00B56D86" w:rsidP="007F5024">
      <w:pPr>
        <w:rPr>
          <w:rFonts w:asciiTheme="majorHAnsi" w:hAnsiTheme="majorHAnsi" w:cstheme="majorHAnsi"/>
        </w:rPr>
      </w:pPr>
    </w:p>
    <w:p w14:paraId="7E0938F3" w14:textId="0CB9C4C8" w:rsidR="00B56D86" w:rsidRPr="00F16C2A" w:rsidRDefault="00F16C2A" w:rsidP="00F16C2A">
      <w:pPr>
        <w:rPr>
          <w:rFonts w:asciiTheme="majorHAnsi" w:hAnsiTheme="majorHAnsi" w:cstheme="majorHAnsi"/>
        </w:rPr>
      </w:pPr>
      <w:r w:rsidRPr="00F16C2A">
        <w:rPr>
          <w:rFonts w:asciiTheme="majorHAnsi" w:hAnsiTheme="majorHAnsi" w:cstheme="majorHAnsi"/>
        </w:rPr>
        <w:t xml:space="preserve">Ada, </w:t>
      </w:r>
      <w:r w:rsidRPr="00F16C2A">
        <w:rPr>
          <w:rFonts w:asciiTheme="majorHAnsi" w:hAnsiTheme="majorHAnsi" w:cstheme="majorHAnsi"/>
          <w:color w:val="0D0D0D"/>
          <w:shd w:val="clear" w:color="auto" w:fill="FFFFFF"/>
        </w:rPr>
        <w:t>saat jumlah elemen semakin besar, metode Divide and Conquer cenderung lebih efisien daripada metode Brute Force. Namun, ini bisa bervariasi tergantung pada implementasi dan lingkungan eksekusi.</w:t>
      </w:r>
    </w:p>
    <w:p w14:paraId="78E0D612" w14:textId="4DBEDFC2" w:rsidR="00B56D86" w:rsidRDefault="00B56D86" w:rsidP="00F16C2A">
      <w:pPr>
        <w:ind w:firstLine="0"/>
      </w:pPr>
    </w:p>
    <w:p w14:paraId="2E9AEAAC" w14:textId="0972C39D" w:rsidR="00F16C2A" w:rsidRDefault="00F16C2A" w:rsidP="00F16C2A">
      <w:pPr>
        <w:ind w:firstLine="0"/>
      </w:pPr>
    </w:p>
    <w:p w14:paraId="12C71DF4" w14:textId="7033ECE4" w:rsidR="00F16C2A" w:rsidRDefault="00F16C2A" w:rsidP="00F16C2A">
      <w:pPr>
        <w:ind w:firstLine="0"/>
      </w:pPr>
    </w:p>
    <w:p w14:paraId="1313D6C6" w14:textId="1E83D6B1" w:rsidR="00F16C2A" w:rsidRDefault="00F16C2A" w:rsidP="00F16C2A">
      <w:pPr>
        <w:ind w:firstLine="0"/>
      </w:pPr>
    </w:p>
    <w:p w14:paraId="42CFF54E" w14:textId="3DFF33CC" w:rsidR="00F16C2A" w:rsidRDefault="00F16C2A" w:rsidP="00F16C2A">
      <w:pPr>
        <w:ind w:firstLine="0"/>
      </w:pPr>
    </w:p>
    <w:p w14:paraId="0272E5FD" w14:textId="77777777" w:rsidR="00F16C2A" w:rsidRDefault="00F16C2A" w:rsidP="00F16C2A">
      <w:pPr>
        <w:ind w:firstLine="0"/>
      </w:pPr>
    </w:p>
    <w:p w14:paraId="533800ED" w14:textId="0E1141CB" w:rsidR="006A4186" w:rsidRDefault="00CC2036" w:rsidP="00F850D3">
      <w:pPr>
        <w:pStyle w:val="Sub-bab1"/>
        <w:numPr>
          <w:ilvl w:val="0"/>
          <w:numId w:val="12"/>
        </w:numPr>
        <w:tabs>
          <w:tab w:val="left" w:pos="426"/>
        </w:tabs>
        <w:ind w:left="284" w:hanging="284"/>
        <w:outlineLvl w:val="1"/>
      </w:pPr>
      <w:bookmarkStart w:id="5" w:name="_Toc11246548"/>
      <w:bookmarkEnd w:id="3"/>
      <w:r>
        <w:t>Menghitung Hasil Pangkat dengan Algoritma Brute Force dan Divide and Conquer</w:t>
      </w:r>
    </w:p>
    <w:p w14:paraId="62956761" w14:textId="10809615" w:rsidR="007F5024" w:rsidRPr="00BA1960" w:rsidRDefault="00942694" w:rsidP="007F5024">
      <w:r w:rsidRPr="00BA1960">
        <w:t xml:space="preserve">Pada praktikum ini kita akan </w:t>
      </w:r>
      <w:r w:rsidR="00BA1960" w:rsidRPr="00BA1960">
        <w:t xml:space="preserve">membuat program class dalam Java. Untuk menghitung nilai pangkat suatu angka menggunakan 2 jenis algoritma, Brute Force dan Divide and Conquer. </w:t>
      </w:r>
    </w:p>
    <w:p w14:paraId="31F2A902" w14:textId="77777777" w:rsidR="00F16311" w:rsidRDefault="00F16311" w:rsidP="007F5024"/>
    <w:p w14:paraId="18ABDBF1" w14:textId="77777777" w:rsidR="007F5024" w:rsidRDefault="007F5024" w:rsidP="00F850D3">
      <w:pPr>
        <w:pStyle w:val="Sub-bab2"/>
        <w:numPr>
          <w:ilvl w:val="2"/>
          <w:numId w:val="7"/>
        </w:numPr>
        <w:outlineLvl w:val="2"/>
      </w:pPr>
      <w:bookmarkStart w:id="6" w:name="_Toc11246546"/>
      <w:r>
        <w:t>Langkah-langkah Percobaan</w:t>
      </w:r>
      <w:bookmarkEnd w:id="6"/>
    </w:p>
    <w:p w14:paraId="7F3B4997" w14:textId="49158A5F" w:rsidR="00942694" w:rsidRDefault="00CC2036" w:rsidP="00F850D3">
      <w:pPr>
        <w:pStyle w:val="ListParagraph"/>
        <w:numPr>
          <w:ilvl w:val="0"/>
          <w:numId w:val="2"/>
        </w:numPr>
      </w:pPr>
      <w:r>
        <w:t xml:space="preserve">Di dalam paket </w:t>
      </w:r>
      <w:r>
        <w:rPr>
          <w:rFonts w:ascii="Courier New" w:hAnsi="Courier New" w:cs="Courier New"/>
          <w:b/>
          <w:sz w:val="20"/>
          <w:szCs w:val="20"/>
        </w:rPr>
        <w:t>minggu5</w:t>
      </w:r>
      <w:r>
        <w:t xml:space="preserve">, buatlah class baru dengan nama </w:t>
      </w:r>
      <w:r>
        <w:rPr>
          <w:rFonts w:ascii="Courier New" w:hAnsi="Courier New" w:cs="Courier New"/>
          <w:b/>
          <w:sz w:val="20"/>
          <w:szCs w:val="20"/>
        </w:rPr>
        <w:t>Pangkat</w:t>
      </w:r>
      <w:r>
        <w:t xml:space="preserve">. Dan di dalam class </w:t>
      </w:r>
      <w:r>
        <w:rPr>
          <w:rFonts w:ascii="Courier New" w:hAnsi="Courier New" w:cs="Courier New"/>
          <w:b/>
          <w:sz w:val="20"/>
          <w:szCs w:val="20"/>
        </w:rPr>
        <w:t xml:space="preserve">Pangkat </w:t>
      </w:r>
      <w:r>
        <w:t>tersebut, buat atribut angka yang akan dipangkatkan sekaligus dengan angka pemangkatnya</w:t>
      </w:r>
    </w:p>
    <w:p w14:paraId="5A6A41CA" w14:textId="396AD613" w:rsidR="00CC2036" w:rsidRDefault="00CC2036" w:rsidP="00CC2036">
      <w:pPr>
        <w:pStyle w:val="ListParagraph"/>
        <w:ind w:left="360" w:firstLine="0"/>
      </w:pPr>
      <w:r>
        <w:rPr>
          <w:noProof/>
        </w:rPr>
        <w:drawing>
          <wp:inline distT="0" distB="0" distL="0" distR="0" wp14:anchorId="52A35BC3" wp14:editId="60041EE8">
            <wp:extent cx="5267325" cy="216694"/>
            <wp:effectExtent l="57150" t="57150" r="104775"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29" t="28909" r="30449" b="67636"/>
                    <a:stretch/>
                  </pic:blipFill>
                  <pic:spPr bwMode="auto">
                    <a:xfrm>
                      <a:off x="0" y="0"/>
                      <a:ext cx="5566286" cy="22899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5FC57A" w14:textId="69D8365F" w:rsidR="00942694" w:rsidRPr="00C13BF0" w:rsidRDefault="00C13BF0" w:rsidP="00F850D3">
      <w:pPr>
        <w:pStyle w:val="ListParagraph"/>
        <w:numPr>
          <w:ilvl w:val="0"/>
          <w:numId w:val="2"/>
        </w:numPr>
      </w:pPr>
      <w:r>
        <w:t xml:space="preserve">Pada class Pangkat tersebut, tambahkan method </w:t>
      </w:r>
      <w:proofErr w:type="gramStart"/>
      <w:r w:rsidRPr="00CD2EBE">
        <w:rPr>
          <w:rFonts w:ascii="Courier New" w:hAnsi="Courier New" w:cs="Courier New"/>
          <w:sz w:val="20"/>
          <w:szCs w:val="20"/>
        </w:rPr>
        <w:t>PangkatBF(</w:t>
      </w:r>
      <w:proofErr w:type="gramEnd"/>
      <w:r w:rsidRPr="00CD2EBE">
        <w:rPr>
          <w:rFonts w:ascii="Courier New" w:hAnsi="Courier New" w:cs="Courier New"/>
          <w:sz w:val="20"/>
          <w:szCs w:val="20"/>
        </w:rPr>
        <w:t>)</w:t>
      </w:r>
    </w:p>
    <w:p w14:paraId="2374054A" w14:textId="34FBA241" w:rsidR="00C13BF0" w:rsidRDefault="00C13BF0" w:rsidP="00C13BF0">
      <w:pPr>
        <w:pStyle w:val="ListParagraph"/>
        <w:ind w:left="360" w:firstLine="0"/>
      </w:pPr>
      <w:r>
        <w:rPr>
          <w:noProof/>
        </w:rPr>
        <w:drawing>
          <wp:inline distT="0" distB="0" distL="0" distR="0" wp14:anchorId="348C5E32" wp14:editId="0806820E">
            <wp:extent cx="5197474" cy="1219350"/>
            <wp:effectExtent l="57150" t="57150" r="118110" b="1143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382" t="33352" r="30450" b="48216"/>
                    <a:stretch/>
                  </pic:blipFill>
                  <pic:spPr bwMode="auto">
                    <a:xfrm>
                      <a:off x="0" y="0"/>
                      <a:ext cx="5214061" cy="122324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CF64C0" w14:textId="235A34DD" w:rsidR="00942694" w:rsidRDefault="00C13BF0" w:rsidP="00F850D3">
      <w:pPr>
        <w:pStyle w:val="ListParagraph"/>
        <w:numPr>
          <w:ilvl w:val="0"/>
          <w:numId w:val="2"/>
        </w:numPr>
      </w:pPr>
      <w:r>
        <w:t xml:space="preserve">Pada class Pangkat juga tambahkan method </w:t>
      </w:r>
      <w:proofErr w:type="gramStart"/>
      <w:r w:rsidRPr="00CD2EBE">
        <w:rPr>
          <w:rFonts w:ascii="Courier New" w:hAnsi="Courier New" w:cs="Courier New"/>
          <w:sz w:val="20"/>
          <w:szCs w:val="20"/>
        </w:rPr>
        <w:t>PangkatDC(</w:t>
      </w:r>
      <w:proofErr w:type="gramEnd"/>
      <w:r w:rsidRPr="00CD2EBE">
        <w:rPr>
          <w:rFonts w:ascii="Courier New" w:hAnsi="Courier New" w:cs="Courier New"/>
          <w:sz w:val="20"/>
          <w:szCs w:val="20"/>
        </w:rPr>
        <w:t>)</w:t>
      </w:r>
      <w:r w:rsidR="00942694" w:rsidRPr="00B22A70">
        <w:t xml:space="preserve"> </w:t>
      </w:r>
    </w:p>
    <w:p w14:paraId="3956359C" w14:textId="3B537272" w:rsidR="00C13BF0" w:rsidRDefault="00C13BF0" w:rsidP="00C13BF0">
      <w:pPr>
        <w:pStyle w:val="ListParagraph"/>
        <w:ind w:left="360" w:firstLine="0"/>
      </w:pPr>
      <w:r>
        <w:rPr>
          <w:noProof/>
        </w:rPr>
        <w:drawing>
          <wp:inline distT="0" distB="0" distL="0" distR="0" wp14:anchorId="0B5A51EA" wp14:editId="473172ED">
            <wp:extent cx="5177823" cy="1981200"/>
            <wp:effectExtent l="57150" t="57150" r="118110" b="1143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90" t="52278" r="30449" b="17597"/>
                    <a:stretch/>
                  </pic:blipFill>
                  <pic:spPr bwMode="auto">
                    <a:xfrm>
                      <a:off x="0" y="0"/>
                      <a:ext cx="5195095" cy="198780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3D3C4A" w14:textId="26601C02" w:rsidR="007F5024" w:rsidRDefault="00C13BF0" w:rsidP="00F850D3">
      <w:pPr>
        <w:pStyle w:val="ListParagraph"/>
        <w:numPr>
          <w:ilvl w:val="0"/>
          <w:numId w:val="2"/>
        </w:numPr>
      </w:pPr>
      <w:r>
        <w:t>Perhatikan apakah sudah tidak ada kesalahan yang muncul dalam pembuatan class Pangkat</w:t>
      </w:r>
    </w:p>
    <w:p w14:paraId="7D232B68" w14:textId="77777777" w:rsidR="00C13BF0" w:rsidRDefault="00C13BF0" w:rsidP="00F850D3">
      <w:pPr>
        <w:pStyle w:val="ListParagraph"/>
        <w:numPr>
          <w:ilvl w:val="0"/>
          <w:numId w:val="2"/>
        </w:numPr>
      </w:pPr>
      <w:r>
        <w:t xml:space="preserve">Selanjutnya buat class baru yang di dalamnya terdapat method main. Class tersebut dapat dinamakan </w:t>
      </w:r>
      <w:r w:rsidRPr="00CD2EBE">
        <w:rPr>
          <w:rFonts w:ascii="Courier New" w:hAnsi="Courier New" w:cs="Courier New"/>
          <w:sz w:val="20"/>
          <w:szCs w:val="20"/>
        </w:rPr>
        <w:t>MainPangkat</w:t>
      </w:r>
      <w:r>
        <w:t>. Tambahkan kode pada class main untuk menginputkan jumlah nilai yang akan dihitung pangkatnya.</w:t>
      </w:r>
    </w:p>
    <w:p w14:paraId="4945410C" w14:textId="77777777" w:rsidR="00C13BF0" w:rsidRDefault="00C13BF0" w:rsidP="00C13BF0">
      <w:pPr>
        <w:pStyle w:val="ListParagraph"/>
        <w:ind w:left="360" w:firstLine="0"/>
      </w:pPr>
      <w:r>
        <w:rPr>
          <w:noProof/>
        </w:rPr>
        <w:drawing>
          <wp:inline distT="0" distB="0" distL="0" distR="0" wp14:anchorId="35B016FF" wp14:editId="3F6EF9B9">
            <wp:extent cx="5268740" cy="553086"/>
            <wp:effectExtent l="57150" t="57150" r="122555" b="1136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983" t="29573" r="26793" b="61796"/>
                    <a:stretch/>
                  </pic:blipFill>
                  <pic:spPr bwMode="auto">
                    <a:xfrm>
                      <a:off x="0" y="0"/>
                      <a:ext cx="5360394" cy="562707"/>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521F1A">
        <w:t xml:space="preserve"> </w:t>
      </w:r>
    </w:p>
    <w:p w14:paraId="00DD4467" w14:textId="77777777" w:rsidR="00C13BF0" w:rsidRDefault="00C13BF0" w:rsidP="00F850D3">
      <w:pPr>
        <w:pStyle w:val="ListParagraph"/>
        <w:numPr>
          <w:ilvl w:val="0"/>
          <w:numId w:val="2"/>
        </w:numPr>
      </w:pPr>
      <w:r>
        <w:lastRenderedPageBreak/>
        <w:t>Nilai pada tahap 5 selanjutnya digunakan untuk instansiasi array of objek. Di dalam Kode berikut ditambahkan proses pengisian beberapa nilai yang akan dipangkatkan sekaligus dengan pemangkatnya.</w:t>
      </w:r>
    </w:p>
    <w:p w14:paraId="4395CB21" w14:textId="77777777" w:rsidR="00C13BF0" w:rsidRDefault="00C13BF0" w:rsidP="00C13BF0">
      <w:pPr>
        <w:pStyle w:val="ListParagraph"/>
        <w:ind w:left="360" w:firstLine="0"/>
      </w:pPr>
      <w:r>
        <w:rPr>
          <w:noProof/>
        </w:rPr>
        <w:drawing>
          <wp:inline distT="0" distB="0" distL="0" distR="0" wp14:anchorId="1F6EF3D1" wp14:editId="7E8C68F2">
            <wp:extent cx="5060743" cy="1219200"/>
            <wp:effectExtent l="57150" t="57150" r="121285" b="1143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862" t="38204" r="28820" b="42805"/>
                    <a:stretch/>
                  </pic:blipFill>
                  <pic:spPr bwMode="auto">
                    <a:xfrm>
                      <a:off x="0" y="0"/>
                      <a:ext cx="5071224" cy="122172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9E952B" w14:textId="77777777" w:rsidR="00C13BF0" w:rsidRDefault="00C13BF0" w:rsidP="00F850D3">
      <w:pPr>
        <w:pStyle w:val="ListParagraph"/>
        <w:numPr>
          <w:ilvl w:val="0"/>
          <w:numId w:val="2"/>
        </w:numPr>
      </w:pPr>
      <w:r>
        <w:t xml:space="preserve">Kemudian, panggil hasil nya dengan mengeluarkan return value dari method </w:t>
      </w:r>
      <w:proofErr w:type="gramStart"/>
      <w:r w:rsidRPr="00CD2EBE">
        <w:rPr>
          <w:rFonts w:ascii="Courier New" w:hAnsi="Courier New" w:cs="Courier New"/>
          <w:sz w:val="20"/>
          <w:szCs w:val="20"/>
        </w:rPr>
        <w:t>PangkatBF(</w:t>
      </w:r>
      <w:proofErr w:type="gramEnd"/>
      <w:r w:rsidRPr="00CD2EBE">
        <w:rPr>
          <w:rFonts w:ascii="Courier New" w:hAnsi="Courier New" w:cs="Courier New"/>
          <w:sz w:val="20"/>
          <w:szCs w:val="20"/>
        </w:rPr>
        <w:t>)</w:t>
      </w:r>
      <w:r>
        <w:t xml:space="preserve"> dan </w:t>
      </w:r>
      <w:r w:rsidRPr="00CD2EBE">
        <w:rPr>
          <w:rFonts w:ascii="Courier New" w:hAnsi="Courier New" w:cs="Courier New"/>
          <w:sz w:val="20"/>
          <w:szCs w:val="20"/>
        </w:rPr>
        <w:t>PangkatDC()</w:t>
      </w:r>
      <w:r>
        <w:t>.</w:t>
      </w:r>
    </w:p>
    <w:p w14:paraId="32CD724E" w14:textId="77777777" w:rsidR="00C13BF0" w:rsidRDefault="00C13BF0" w:rsidP="00C13BF0">
      <w:pPr>
        <w:pStyle w:val="ListParagraph"/>
        <w:ind w:left="360" w:firstLine="0"/>
      </w:pPr>
      <w:r>
        <w:rPr>
          <w:noProof/>
        </w:rPr>
        <w:drawing>
          <wp:inline distT="0" distB="0" distL="0" distR="0" wp14:anchorId="6BA30BD0" wp14:editId="69092D29">
            <wp:extent cx="5606415" cy="1047750"/>
            <wp:effectExtent l="57150" t="57150" r="108585" b="1143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163" t="56980" r="3418" b="19279"/>
                    <a:stretch/>
                  </pic:blipFill>
                  <pic:spPr bwMode="auto">
                    <a:xfrm>
                      <a:off x="0" y="0"/>
                      <a:ext cx="5613539" cy="104908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3EC736" w14:textId="77777777" w:rsidR="007F5024" w:rsidRDefault="007F5024" w:rsidP="00F850D3">
      <w:pPr>
        <w:pStyle w:val="Sub-bab2"/>
        <w:numPr>
          <w:ilvl w:val="2"/>
          <w:numId w:val="7"/>
        </w:numPr>
        <w:outlineLvl w:val="2"/>
      </w:pPr>
      <w:bookmarkStart w:id="7" w:name="_Toc11246547"/>
      <w:r>
        <w:t>Verifikasi Hasil Percobaan</w:t>
      </w:r>
      <w:bookmarkEnd w:id="7"/>
    </w:p>
    <w:p w14:paraId="71BE11BF" w14:textId="7BBD2CA3" w:rsidR="00942694" w:rsidRDefault="00C13BF0" w:rsidP="00C13BF0">
      <w:r>
        <w:t>Pastikan output yang ditampilkan sudah benar seperti di bawah ini.</w:t>
      </w:r>
    </w:p>
    <w:p w14:paraId="49CAC2E2" w14:textId="02A346DA" w:rsidR="00C13BF0" w:rsidRDefault="00C13BF0" w:rsidP="00C13BF0">
      <w:r>
        <w:rPr>
          <w:noProof/>
        </w:rPr>
        <w:drawing>
          <wp:inline distT="0" distB="0" distL="0" distR="0" wp14:anchorId="4CE1B824" wp14:editId="0A621799">
            <wp:extent cx="5368939" cy="2390775"/>
            <wp:effectExtent l="57150" t="57150" r="117475" b="1047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73" t="14443" r="40064" b="41467"/>
                    <a:stretch/>
                  </pic:blipFill>
                  <pic:spPr bwMode="auto">
                    <a:xfrm>
                      <a:off x="0" y="0"/>
                      <a:ext cx="5373976" cy="23930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C0439E" w14:textId="395C22D6" w:rsidR="000E6EBA" w:rsidRPr="00892B6B" w:rsidRDefault="00892B6B" w:rsidP="000E6EBA">
      <w:pPr>
        <w:pStyle w:val="Sub-bab2"/>
        <w:ind w:left="720"/>
        <w:outlineLvl w:val="2"/>
        <w:rPr>
          <w:b w:val="0"/>
          <w:bCs/>
        </w:rPr>
      </w:pPr>
      <w:r w:rsidRPr="00892B6B">
        <w:rPr>
          <w:b w:val="0"/>
          <w:bCs/>
          <w:noProof/>
        </w:rPr>
        <w:lastRenderedPageBreak/>
        <w:drawing>
          <wp:inline distT="0" distB="0" distL="0" distR="0" wp14:anchorId="1EB14403" wp14:editId="118AD985">
            <wp:extent cx="4458322"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8322" cy="2400635"/>
                    </a:xfrm>
                    <a:prstGeom prst="rect">
                      <a:avLst/>
                    </a:prstGeom>
                  </pic:spPr>
                </pic:pic>
              </a:graphicData>
            </a:graphic>
          </wp:inline>
        </w:drawing>
      </w:r>
    </w:p>
    <w:p w14:paraId="3ACDBBF6" w14:textId="01B0A9E2" w:rsidR="000E6EBA" w:rsidRDefault="000E6EBA" w:rsidP="000E6EBA"/>
    <w:p w14:paraId="6FBB61A2" w14:textId="77777777" w:rsidR="000E6EBA" w:rsidRPr="000E6EBA" w:rsidRDefault="000E6EBA" w:rsidP="00892B6B">
      <w:pPr>
        <w:ind w:firstLine="0"/>
      </w:pPr>
    </w:p>
    <w:p w14:paraId="04109865" w14:textId="339DAB45" w:rsidR="007F5024" w:rsidRDefault="007F5024" w:rsidP="00F850D3">
      <w:pPr>
        <w:pStyle w:val="Sub-bab2"/>
        <w:numPr>
          <w:ilvl w:val="2"/>
          <w:numId w:val="7"/>
        </w:numPr>
        <w:outlineLvl w:val="2"/>
      </w:pPr>
      <w:r>
        <w:t>Pertanyaan</w:t>
      </w:r>
    </w:p>
    <w:p w14:paraId="079A0C35" w14:textId="58F9054E" w:rsidR="00C13BF0" w:rsidRDefault="00C13BF0" w:rsidP="00F850D3">
      <w:pPr>
        <w:pStyle w:val="ListParagraph"/>
        <w:numPr>
          <w:ilvl w:val="0"/>
          <w:numId w:val="4"/>
        </w:numPr>
      </w:pPr>
      <w:r>
        <w:t xml:space="preserve">Jelaskan mengenai perbedaan 2 method yang dibuat yaitu </w:t>
      </w:r>
      <w:proofErr w:type="gramStart"/>
      <w:r w:rsidRPr="00CD2EBE">
        <w:rPr>
          <w:rFonts w:ascii="Courier New" w:hAnsi="Courier New" w:cs="Courier New"/>
          <w:sz w:val="20"/>
          <w:szCs w:val="20"/>
        </w:rPr>
        <w:t>PangkatBF(</w:t>
      </w:r>
      <w:proofErr w:type="gramEnd"/>
      <w:r w:rsidRPr="00CD2EBE">
        <w:rPr>
          <w:rFonts w:ascii="Courier New" w:hAnsi="Courier New" w:cs="Courier New"/>
          <w:sz w:val="20"/>
          <w:szCs w:val="20"/>
        </w:rPr>
        <w:t>)</w:t>
      </w:r>
      <w:r>
        <w:t xml:space="preserve"> dan </w:t>
      </w:r>
      <w:r w:rsidRPr="00CD2EBE">
        <w:rPr>
          <w:rFonts w:ascii="Courier New" w:hAnsi="Courier New" w:cs="Courier New"/>
          <w:sz w:val="20"/>
          <w:szCs w:val="20"/>
        </w:rPr>
        <w:t>PangkatDC()</w:t>
      </w:r>
      <w:r>
        <w:t>!</w:t>
      </w:r>
    </w:p>
    <w:p w14:paraId="644D77B9" w14:textId="3F2E6E5D" w:rsidR="00DD3B69" w:rsidRDefault="00DD3B69" w:rsidP="00DD3B69">
      <w:pPr>
        <w:pStyle w:val="ListParagraph"/>
        <w:ind w:left="360" w:firstLine="0"/>
      </w:pPr>
      <w:r w:rsidRPr="00DD3B69">
        <w:rPr>
          <w:color w:val="00B050"/>
        </w:rPr>
        <w:t xml:space="preserve">Perbedaan antarra </w:t>
      </w:r>
      <w:proofErr w:type="gramStart"/>
      <w:r w:rsidRPr="00DD3B69">
        <w:rPr>
          <w:color w:val="00B050"/>
        </w:rPr>
        <w:t>PangkatBf(</w:t>
      </w:r>
      <w:proofErr w:type="gramEnd"/>
      <w:r w:rsidRPr="00DD3B69">
        <w:rPr>
          <w:color w:val="00B050"/>
        </w:rPr>
        <w:t>) dan PangkatDC() terletak pada if else atau divide memecah masalah menjadi submasalah sedangkan bruteforce lebih ke trial error</w:t>
      </w:r>
      <w:r>
        <w:t xml:space="preserve"> </w:t>
      </w:r>
    </w:p>
    <w:p w14:paraId="3BD31290" w14:textId="77777777" w:rsidR="00C13BF0" w:rsidRDefault="00C13BF0" w:rsidP="00F850D3">
      <w:pPr>
        <w:pStyle w:val="ListParagraph"/>
        <w:numPr>
          <w:ilvl w:val="0"/>
          <w:numId w:val="4"/>
        </w:numPr>
      </w:pPr>
      <w:r>
        <w:t xml:space="preserve">Pada method </w:t>
      </w:r>
      <w:proofErr w:type="gramStart"/>
      <w:r w:rsidRPr="00CD2EBE">
        <w:rPr>
          <w:rFonts w:ascii="Courier New" w:hAnsi="Courier New" w:cs="Courier New"/>
          <w:sz w:val="20"/>
          <w:szCs w:val="20"/>
        </w:rPr>
        <w:t>PangkatDC(</w:t>
      </w:r>
      <w:proofErr w:type="gramEnd"/>
      <w:r w:rsidRPr="00CD2EBE">
        <w:rPr>
          <w:rFonts w:ascii="Courier New" w:hAnsi="Courier New" w:cs="Courier New"/>
          <w:sz w:val="20"/>
          <w:szCs w:val="20"/>
        </w:rPr>
        <w:t>)</w:t>
      </w:r>
      <w:r>
        <w:t xml:space="preserve"> terdapat potongan program sebagai berikut:</w:t>
      </w:r>
    </w:p>
    <w:p w14:paraId="2B7BF8D4" w14:textId="77777777" w:rsidR="00C13BF0" w:rsidRDefault="00C13BF0" w:rsidP="00C13BF0">
      <w:pPr>
        <w:pStyle w:val="ListParagraph"/>
        <w:ind w:left="360" w:firstLine="0"/>
      </w:pPr>
      <w:r>
        <w:rPr>
          <w:noProof/>
        </w:rPr>
        <w:drawing>
          <wp:inline distT="0" distB="0" distL="0" distR="0" wp14:anchorId="4677AF45" wp14:editId="788BCC72">
            <wp:extent cx="3832667" cy="733425"/>
            <wp:effectExtent l="57150" t="57150" r="111125" b="1047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050" t="66524" r="39286" b="23378"/>
                    <a:stretch/>
                  </pic:blipFill>
                  <pic:spPr bwMode="auto">
                    <a:xfrm>
                      <a:off x="0" y="0"/>
                      <a:ext cx="3851633" cy="73705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05A0AD" w14:textId="734CC983" w:rsidR="00C13BF0" w:rsidRDefault="00C13BF0" w:rsidP="00C13BF0">
      <w:pPr>
        <w:pStyle w:val="ListParagraph"/>
        <w:ind w:left="360" w:firstLine="0"/>
      </w:pPr>
      <w:r>
        <w:t>Jelaskan arti potongan kode tersebut</w:t>
      </w:r>
    </w:p>
    <w:p w14:paraId="63DB9DB9" w14:textId="6867BF5A" w:rsidR="00DD3B69" w:rsidRPr="00DD3B69" w:rsidRDefault="00DD3B69" w:rsidP="00C13BF0">
      <w:pPr>
        <w:pStyle w:val="ListParagraph"/>
        <w:ind w:left="360" w:firstLine="0"/>
        <w:rPr>
          <w:color w:val="00B050"/>
        </w:rPr>
      </w:pPr>
      <w:r w:rsidRPr="00DD3B69">
        <w:rPr>
          <w:color w:val="00B050"/>
        </w:rPr>
        <w:t>Jadi apabila nilai n sisa baginya 1 termasuk bilangan ganjil semisal 5/2 sisa satu jadi 5 termasuk bilangan ganjil apabila habis dibagi 2 berarti genap dan potonga kode diatas termasuk bagian co</w:t>
      </w:r>
      <w:r>
        <w:rPr>
          <w:color w:val="00B050"/>
        </w:rPr>
        <w:t>mbine</w:t>
      </w:r>
    </w:p>
    <w:p w14:paraId="48F1E783" w14:textId="2F14123D" w:rsidR="00C13BF0" w:rsidRDefault="00C13BF0" w:rsidP="00F850D3">
      <w:pPr>
        <w:pStyle w:val="ListParagraph"/>
        <w:numPr>
          <w:ilvl w:val="0"/>
          <w:numId w:val="4"/>
        </w:numPr>
      </w:pPr>
      <w:r>
        <w:t xml:space="preserve">Apakah tahap </w:t>
      </w:r>
      <w:r w:rsidRPr="00765918">
        <w:rPr>
          <w:i/>
        </w:rPr>
        <w:t>combine</w:t>
      </w:r>
      <w:r>
        <w:t xml:space="preserve"> sudah termasuk dalam kode </w:t>
      </w:r>
      <w:proofErr w:type="gramStart"/>
      <w:r>
        <w:t>tersebut?Tunjukkan</w:t>
      </w:r>
      <w:proofErr w:type="gramEnd"/>
      <w:r>
        <w:t>!</w:t>
      </w:r>
    </w:p>
    <w:p w14:paraId="300C75DE" w14:textId="18B2B0A4" w:rsidR="00DD3B69" w:rsidRPr="00DD3B69" w:rsidRDefault="00DD3B69" w:rsidP="00DD3B69">
      <w:pPr>
        <w:pStyle w:val="ListParagraph"/>
        <w:ind w:left="360" w:firstLine="0"/>
        <w:rPr>
          <w:color w:val="00B050"/>
        </w:rPr>
      </w:pPr>
      <w:r w:rsidRPr="00DD3B69">
        <w:rPr>
          <w:color w:val="00B050"/>
        </w:rPr>
        <w:t>Ketika n ganjil, baris return (</w:t>
      </w:r>
      <w:proofErr w:type="gramStart"/>
      <w:r w:rsidRPr="00DD3B69">
        <w:rPr>
          <w:color w:val="00B050"/>
        </w:rPr>
        <w:t>pangkatDC(</w:t>
      </w:r>
      <w:proofErr w:type="gramEnd"/>
      <w:r w:rsidRPr="00DD3B69">
        <w:rPr>
          <w:color w:val="00B050"/>
        </w:rPr>
        <w:t xml:space="preserve">a, n / 2) * pangkatDC(a, n / 2) * a); adalah tahap combine. Di sini, kita memanggil </w:t>
      </w:r>
      <w:proofErr w:type="gramStart"/>
      <w:r w:rsidRPr="00DD3B69">
        <w:rPr>
          <w:color w:val="00B050"/>
        </w:rPr>
        <w:t>pangkatDC(</w:t>
      </w:r>
      <w:proofErr w:type="gramEnd"/>
      <w:r w:rsidRPr="00DD3B69">
        <w:rPr>
          <w:color w:val="00B050"/>
        </w:rPr>
        <w:t>a, n/2) dua kali untuk menghitung nilai pangkat dari a dengan pangkat yang lebih kecil (n/2), dan hasilnya dikalikan dengan a.</w:t>
      </w:r>
    </w:p>
    <w:p w14:paraId="034B5E31" w14:textId="6A5902CB" w:rsidR="00C13BF0" w:rsidRDefault="00C13BF0" w:rsidP="00F850D3">
      <w:pPr>
        <w:pStyle w:val="ListParagraph"/>
        <w:numPr>
          <w:ilvl w:val="0"/>
          <w:numId w:val="4"/>
        </w:numPr>
      </w:pPr>
      <w:r>
        <w:t>Modifikasi kode program tersebut, anggap proses pengisian atribut dilakukan dengan konstruktor.</w:t>
      </w:r>
    </w:p>
    <w:p w14:paraId="7114D62A" w14:textId="2DCB3018" w:rsidR="00DD3B69" w:rsidRDefault="004E5078" w:rsidP="004E5078">
      <w:pPr>
        <w:pStyle w:val="ListParagraph"/>
        <w:ind w:left="360" w:firstLine="0"/>
      </w:pPr>
      <w:r>
        <w:rPr>
          <w:noProof/>
        </w:rPr>
        <w:drawing>
          <wp:inline distT="0" distB="0" distL="0" distR="0" wp14:anchorId="3F882893" wp14:editId="6BA4E0AB">
            <wp:extent cx="3951799" cy="97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8716" cy="980600"/>
                    </a:xfrm>
                    <a:prstGeom prst="rect">
                      <a:avLst/>
                    </a:prstGeom>
                  </pic:spPr>
                </pic:pic>
              </a:graphicData>
            </a:graphic>
          </wp:inline>
        </w:drawing>
      </w:r>
    </w:p>
    <w:p w14:paraId="7D6929DB" w14:textId="77777777" w:rsidR="00C13BF0" w:rsidRDefault="00C13BF0" w:rsidP="00F850D3">
      <w:pPr>
        <w:pStyle w:val="ListParagraph"/>
        <w:numPr>
          <w:ilvl w:val="0"/>
          <w:numId w:val="4"/>
        </w:numPr>
      </w:pPr>
      <w:r>
        <w:lastRenderedPageBreak/>
        <w:t>Tambahkan menu agar salah satu method yang terpilih saja yang akan dijalankan!</w:t>
      </w:r>
    </w:p>
    <w:p w14:paraId="2396AC73" w14:textId="23762B8B" w:rsidR="004E5078" w:rsidRDefault="004E5078" w:rsidP="004E5078">
      <w:pPr>
        <w:pStyle w:val="ListParagraph"/>
        <w:ind w:left="360" w:firstLine="0"/>
      </w:pPr>
      <w:r>
        <w:rPr>
          <w:noProof/>
        </w:rPr>
        <w:drawing>
          <wp:anchor distT="0" distB="0" distL="114300" distR="114300" simplePos="0" relativeHeight="251660288" behindDoc="0" locked="0" layoutInCell="1" allowOverlap="1" wp14:anchorId="568D2955" wp14:editId="66B5A61F">
            <wp:simplePos x="0" y="0"/>
            <wp:positionH relativeFrom="column">
              <wp:posOffset>228047</wp:posOffset>
            </wp:positionH>
            <wp:positionV relativeFrom="paragraph">
              <wp:posOffset>3369310</wp:posOffset>
            </wp:positionV>
            <wp:extent cx="5713095" cy="251460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3095" cy="2514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BCCD39" wp14:editId="3013BB48">
            <wp:extent cx="5713095" cy="32829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3095" cy="3282950"/>
                    </a:xfrm>
                    <a:prstGeom prst="rect">
                      <a:avLst/>
                    </a:prstGeom>
                  </pic:spPr>
                </pic:pic>
              </a:graphicData>
            </a:graphic>
          </wp:inline>
        </w:drawing>
      </w:r>
      <w:bookmarkEnd w:id="5"/>
    </w:p>
    <w:p w14:paraId="19E23D5A" w14:textId="6700C51C" w:rsidR="006A4186" w:rsidRPr="00613054" w:rsidRDefault="00C13BF0" w:rsidP="00F850D3">
      <w:pPr>
        <w:pStyle w:val="Sub-bab1"/>
        <w:numPr>
          <w:ilvl w:val="0"/>
          <w:numId w:val="12"/>
        </w:numPr>
        <w:tabs>
          <w:tab w:val="left" w:pos="426"/>
        </w:tabs>
        <w:ind w:left="284" w:hanging="284"/>
        <w:outlineLvl w:val="1"/>
      </w:pPr>
      <w:r>
        <w:t>Menghitung Sum Array dengan Algoritma Brute Force dan Divide and Conquer</w:t>
      </w:r>
    </w:p>
    <w:p w14:paraId="624E1D38" w14:textId="6E7538D1" w:rsidR="00BE0A6B" w:rsidRPr="007B7C1C" w:rsidRDefault="00C13BF0" w:rsidP="00BE0A6B">
      <w:r>
        <w:t xml:space="preserve">Di dalam percobaan ini, kita akan mempraktekkan bagaimana proses </w:t>
      </w:r>
      <w:r w:rsidRPr="00093B8F">
        <w:rPr>
          <w:i/>
        </w:rPr>
        <w:t>divide, conquer</w:t>
      </w:r>
      <w:r>
        <w:t xml:space="preserve">, dan </w:t>
      </w:r>
      <w:r w:rsidRPr="00093B8F">
        <w:rPr>
          <w:i/>
        </w:rPr>
        <w:t>combine</w:t>
      </w:r>
      <w:r>
        <w:t xml:space="preserve"> diterapkan pada studi kasus penjumlahan keuntungan suatu perusahaan dalam beberapa bulan.</w:t>
      </w:r>
    </w:p>
    <w:p w14:paraId="69C3DA96" w14:textId="77777777" w:rsidR="00BE0A6B" w:rsidRDefault="00BE0A6B" w:rsidP="00F850D3">
      <w:pPr>
        <w:pStyle w:val="Sub-bab2"/>
        <w:numPr>
          <w:ilvl w:val="2"/>
          <w:numId w:val="8"/>
        </w:numPr>
        <w:outlineLvl w:val="2"/>
      </w:pPr>
      <w:bookmarkStart w:id="8" w:name="_Toc11246549"/>
      <w:r>
        <w:t>Langkah-langkah Percobaan</w:t>
      </w:r>
    </w:p>
    <w:bookmarkEnd w:id="8"/>
    <w:p w14:paraId="19A5A641" w14:textId="1CA248E4" w:rsidR="00BE0A6B" w:rsidRPr="00C13BF0" w:rsidRDefault="00C13BF0" w:rsidP="00F850D3">
      <w:pPr>
        <w:pStyle w:val="ListParagraph"/>
        <w:numPr>
          <w:ilvl w:val="0"/>
          <w:numId w:val="3"/>
        </w:numPr>
      </w:pPr>
      <w:r>
        <w:t xml:space="preserve">Pada paket minggu5. Buat class baru yaitu class </w:t>
      </w:r>
      <w:r w:rsidRPr="00516067">
        <w:rPr>
          <w:rFonts w:ascii="Courier New" w:hAnsi="Courier New" w:cs="Courier New"/>
          <w:sz w:val="20"/>
          <w:szCs w:val="20"/>
        </w:rPr>
        <w:t>Sum</w:t>
      </w:r>
      <w:r>
        <w:t xml:space="preserve">. DI salam class tersebut terdapat beberapa atribut jumlah elemen array, array, dan juga total. Tambahkan pula konstruktor pada class </w:t>
      </w:r>
      <w:r w:rsidRPr="00516067">
        <w:rPr>
          <w:rFonts w:ascii="Courier New" w:hAnsi="Courier New" w:cs="Courier New"/>
          <w:sz w:val="20"/>
          <w:szCs w:val="20"/>
        </w:rPr>
        <w:t>Sum</w:t>
      </w:r>
      <w:r>
        <w:rPr>
          <w:rFonts w:ascii="Courier New" w:hAnsi="Courier New" w:cs="Courier New"/>
          <w:sz w:val="20"/>
          <w:szCs w:val="20"/>
        </w:rPr>
        <w:t>.</w:t>
      </w:r>
    </w:p>
    <w:p w14:paraId="1707ADC6" w14:textId="18D32301" w:rsidR="00C13BF0" w:rsidRDefault="00C13BF0" w:rsidP="00C13BF0">
      <w:pPr>
        <w:pStyle w:val="ListParagraph"/>
        <w:ind w:left="360" w:firstLine="0"/>
      </w:pPr>
      <w:r>
        <w:rPr>
          <w:noProof/>
        </w:rPr>
        <w:drawing>
          <wp:inline distT="0" distB="0" distL="0" distR="0" wp14:anchorId="76F29E79" wp14:editId="54B6823D">
            <wp:extent cx="3350361" cy="537713"/>
            <wp:effectExtent l="57150" t="57150" r="116840" b="110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64" t="22112" r="43769" b="69332"/>
                    <a:stretch/>
                  </pic:blipFill>
                  <pic:spPr bwMode="auto">
                    <a:xfrm>
                      <a:off x="0" y="0"/>
                      <a:ext cx="3428986" cy="5503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AF48C8" w14:textId="3355D25B" w:rsidR="00C13BF0" w:rsidRDefault="00C13BF0" w:rsidP="00C13BF0">
      <w:pPr>
        <w:pStyle w:val="ListParagraph"/>
        <w:ind w:left="360" w:firstLine="0"/>
      </w:pPr>
      <w:r>
        <w:rPr>
          <w:noProof/>
        </w:rPr>
        <w:lastRenderedPageBreak/>
        <w:drawing>
          <wp:inline distT="0" distB="0" distL="0" distR="0" wp14:anchorId="7E73B12A" wp14:editId="37609CBB">
            <wp:extent cx="3394960" cy="797357"/>
            <wp:effectExtent l="57150" t="57150" r="110490" b="117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969" t="30656" r="43630" b="56643"/>
                    <a:stretch/>
                  </pic:blipFill>
                  <pic:spPr bwMode="auto">
                    <a:xfrm>
                      <a:off x="0" y="0"/>
                      <a:ext cx="3410428" cy="8009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558DA6" w14:textId="5E78A6A9" w:rsidR="00942694" w:rsidRDefault="00C13BF0" w:rsidP="00F850D3">
      <w:pPr>
        <w:pStyle w:val="ListParagraph"/>
        <w:numPr>
          <w:ilvl w:val="0"/>
          <w:numId w:val="3"/>
        </w:numPr>
      </w:pPr>
      <w:r>
        <w:t xml:space="preserve">Tambahkan method </w:t>
      </w:r>
      <w:proofErr w:type="gramStart"/>
      <w:r w:rsidRPr="00516067">
        <w:rPr>
          <w:rFonts w:ascii="Courier New" w:hAnsi="Courier New" w:cs="Courier New"/>
          <w:sz w:val="20"/>
          <w:szCs w:val="20"/>
        </w:rPr>
        <w:t>TotalBF(</w:t>
      </w:r>
      <w:proofErr w:type="gramEnd"/>
      <w:r w:rsidRPr="00516067">
        <w:rPr>
          <w:rFonts w:ascii="Courier New" w:hAnsi="Courier New" w:cs="Courier New"/>
          <w:sz w:val="20"/>
          <w:szCs w:val="20"/>
        </w:rPr>
        <w:t>)</w:t>
      </w:r>
      <w:r>
        <w:t xml:space="preserve"> yang akan menghitung total nilai array dengan cara </w:t>
      </w:r>
      <w:r w:rsidRPr="00093B8F">
        <w:rPr>
          <w:i/>
        </w:rPr>
        <w:t>iterative</w:t>
      </w:r>
      <w:r>
        <w:t>.</w:t>
      </w:r>
    </w:p>
    <w:p w14:paraId="628CAEB3" w14:textId="1D930D3F" w:rsidR="00C13BF0" w:rsidRDefault="00C13BF0" w:rsidP="00C13BF0">
      <w:pPr>
        <w:pStyle w:val="ListParagraph"/>
        <w:ind w:left="360" w:firstLine="0"/>
      </w:pPr>
      <w:r>
        <w:rPr>
          <w:noProof/>
        </w:rPr>
        <w:drawing>
          <wp:inline distT="0" distB="0" distL="0" distR="0" wp14:anchorId="2D6FEA40" wp14:editId="397A7437">
            <wp:extent cx="4017173" cy="989965"/>
            <wp:effectExtent l="57150" t="57150" r="116840" b="1149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191" t="30785" r="37448" b="52838"/>
                    <a:stretch/>
                  </pic:blipFill>
                  <pic:spPr bwMode="auto">
                    <a:xfrm>
                      <a:off x="0" y="0"/>
                      <a:ext cx="4040384" cy="99568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72F0E8" w14:textId="6F5C2A2F" w:rsidR="00942694" w:rsidRDefault="00C13BF0" w:rsidP="00F850D3">
      <w:pPr>
        <w:pStyle w:val="ListParagraph"/>
        <w:numPr>
          <w:ilvl w:val="0"/>
          <w:numId w:val="3"/>
        </w:numPr>
      </w:pPr>
      <w:bookmarkStart w:id="9" w:name="_Hlk10061304"/>
      <w:r>
        <w:t xml:space="preserve">Tambahkan pula method </w:t>
      </w:r>
      <w:proofErr w:type="gramStart"/>
      <w:r w:rsidRPr="00516067">
        <w:rPr>
          <w:rFonts w:ascii="Courier New" w:hAnsi="Courier New" w:cs="Courier New"/>
          <w:sz w:val="20"/>
          <w:szCs w:val="20"/>
        </w:rPr>
        <w:t>TotalDC(</w:t>
      </w:r>
      <w:proofErr w:type="gramEnd"/>
      <w:r w:rsidRPr="00516067">
        <w:rPr>
          <w:rFonts w:ascii="Courier New" w:hAnsi="Courier New" w:cs="Courier New"/>
          <w:sz w:val="20"/>
          <w:szCs w:val="20"/>
        </w:rPr>
        <w:t>)</w:t>
      </w:r>
      <w:r>
        <w:t xml:space="preserve"> untuk implementasi perhitungan nilai total array menggunakan algoritma Divide and Conquer</w:t>
      </w:r>
    </w:p>
    <w:p w14:paraId="61F1F3E3" w14:textId="23A5A6F9" w:rsidR="00C13BF0" w:rsidRDefault="00C13BF0" w:rsidP="00C13BF0">
      <w:pPr>
        <w:pStyle w:val="ListParagraph"/>
        <w:ind w:left="360" w:firstLine="0"/>
      </w:pPr>
      <w:r>
        <w:rPr>
          <w:noProof/>
        </w:rPr>
        <w:drawing>
          <wp:inline distT="0" distB="0" distL="0" distR="0" wp14:anchorId="25036F28" wp14:editId="0FCC1D10">
            <wp:extent cx="4907740" cy="1714500"/>
            <wp:effectExtent l="57150" t="57150" r="121920" b="1143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039" t="47632" r="30342" b="24019"/>
                    <a:stretch/>
                  </pic:blipFill>
                  <pic:spPr bwMode="auto">
                    <a:xfrm>
                      <a:off x="0" y="0"/>
                      <a:ext cx="4933441" cy="172347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bookmarkEnd w:id="9"/>
    <w:p w14:paraId="110EA9D7" w14:textId="1B20B376" w:rsidR="00942694" w:rsidRPr="00B567CB" w:rsidRDefault="00C13BF0" w:rsidP="00F850D3">
      <w:pPr>
        <w:pStyle w:val="ListParagraph"/>
        <w:numPr>
          <w:ilvl w:val="0"/>
          <w:numId w:val="3"/>
        </w:numPr>
        <w:rPr>
          <w:rFonts w:ascii="Lucida Console" w:hAnsi="Lucida Console"/>
          <w:sz w:val="18"/>
        </w:rPr>
      </w:pPr>
      <w:r>
        <w:t xml:space="preserve">Buat class baru yaitu </w:t>
      </w:r>
      <w:r w:rsidRPr="00516067">
        <w:rPr>
          <w:rFonts w:ascii="Courier New" w:hAnsi="Courier New" w:cs="Courier New"/>
          <w:sz w:val="20"/>
          <w:szCs w:val="20"/>
        </w:rPr>
        <w:t>MainSum</w:t>
      </w:r>
      <w:r>
        <w:t xml:space="preserve">. Di dalam kelas ini terdapat method main. Pada method ini user dapat menuliskan berapa bulan keuntungan yang akan dihitung. Dalam kelas ini sekaligus dibuat instansiasi objek untuk memanggil atribut ataupun fungsi pada class </w:t>
      </w:r>
      <w:r w:rsidRPr="00A92416">
        <w:rPr>
          <w:rFonts w:ascii="Courier New" w:hAnsi="Courier New" w:cs="Courier New"/>
          <w:sz w:val="20"/>
          <w:szCs w:val="20"/>
        </w:rPr>
        <w:t>Sum</w:t>
      </w:r>
    </w:p>
    <w:p w14:paraId="17A8F3C3" w14:textId="479C36B0" w:rsidR="00B567CB" w:rsidRPr="00E325E0" w:rsidRDefault="00B567CB" w:rsidP="00B567CB">
      <w:pPr>
        <w:pStyle w:val="ListParagraph"/>
        <w:ind w:left="360" w:firstLine="0"/>
        <w:rPr>
          <w:rFonts w:ascii="Lucida Console" w:hAnsi="Lucida Console"/>
          <w:sz w:val="18"/>
        </w:rPr>
      </w:pPr>
      <w:r>
        <w:rPr>
          <w:noProof/>
        </w:rPr>
        <w:drawing>
          <wp:inline distT="0" distB="0" distL="0" distR="0" wp14:anchorId="4EEAD647" wp14:editId="222B418E">
            <wp:extent cx="5461955" cy="665683"/>
            <wp:effectExtent l="57150" t="57150" r="120015" b="115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822" t="33934" r="17640" b="54242"/>
                    <a:stretch/>
                  </pic:blipFill>
                  <pic:spPr bwMode="auto">
                    <a:xfrm>
                      <a:off x="0" y="0"/>
                      <a:ext cx="5521673" cy="6729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3B4D3" w14:textId="78390C9C" w:rsidR="00942694" w:rsidRPr="00B567CB" w:rsidRDefault="00B567CB" w:rsidP="00F850D3">
      <w:pPr>
        <w:pStyle w:val="ListParagraph"/>
        <w:numPr>
          <w:ilvl w:val="0"/>
          <w:numId w:val="3"/>
        </w:numPr>
        <w:rPr>
          <w:rFonts w:ascii="Lucida Console" w:hAnsi="Lucida Console"/>
          <w:sz w:val="16"/>
        </w:rPr>
      </w:pPr>
      <w:r>
        <w:t xml:space="preserve">Karena yang akan dihitung adalah total nilai keuntungan, maka ditambahkan pula pada method main mana array yang akan dihitung. Array tersebut merupakan atribut yang terdapat di class </w:t>
      </w:r>
      <w:r w:rsidRPr="00A92416">
        <w:rPr>
          <w:rFonts w:ascii="Courier New" w:hAnsi="Courier New" w:cs="Courier New"/>
          <w:sz w:val="20"/>
          <w:szCs w:val="20"/>
        </w:rPr>
        <w:t>Sum</w:t>
      </w:r>
      <w:r>
        <w:t>, maka dari itu dibutuhkan pembuatan objek Sum terlebih dahulu.</w:t>
      </w:r>
    </w:p>
    <w:p w14:paraId="3ED8DA77" w14:textId="2041EC3C" w:rsidR="00B567CB" w:rsidRPr="00686709" w:rsidRDefault="00B567CB" w:rsidP="00B567CB">
      <w:pPr>
        <w:pStyle w:val="ListParagraph"/>
        <w:ind w:left="360" w:firstLine="0"/>
        <w:rPr>
          <w:rFonts w:ascii="Lucida Console" w:hAnsi="Lucida Console"/>
          <w:sz w:val="16"/>
        </w:rPr>
      </w:pPr>
      <w:r>
        <w:rPr>
          <w:noProof/>
        </w:rPr>
        <w:drawing>
          <wp:inline distT="0" distB="0" distL="0" distR="0" wp14:anchorId="1C108DF2" wp14:editId="42222FB7">
            <wp:extent cx="5470221" cy="782726"/>
            <wp:effectExtent l="57150" t="57150" r="111760" b="113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079" t="31307" r="15142" b="54241"/>
                    <a:stretch/>
                  </pic:blipFill>
                  <pic:spPr bwMode="auto">
                    <a:xfrm>
                      <a:off x="0" y="0"/>
                      <a:ext cx="5498141" cy="7867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58340F" w14:textId="44EDD1CB" w:rsidR="00942694" w:rsidRDefault="00B567CB" w:rsidP="00F850D3">
      <w:pPr>
        <w:pStyle w:val="ListParagraph"/>
        <w:numPr>
          <w:ilvl w:val="0"/>
          <w:numId w:val="3"/>
        </w:numPr>
        <w:spacing w:after="160" w:line="259" w:lineRule="auto"/>
        <w:jc w:val="left"/>
      </w:pPr>
      <w:r>
        <w:lastRenderedPageBreak/>
        <w:t>Tampilkan hasil perhitungan melalui objek yang telah dibuat untuk kedua cara yang ada (Brute Force dan Divide and Conquer)</w:t>
      </w:r>
    </w:p>
    <w:p w14:paraId="35445B10" w14:textId="1A66394D" w:rsidR="00B567CB" w:rsidRDefault="00B567CB" w:rsidP="00B567CB">
      <w:pPr>
        <w:pStyle w:val="ListParagraph"/>
        <w:spacing w:after="160" w:line="259" w:lineRule="auto"/>
        <w:ind w:left="360" w:firstLine="0"/>
        <w:jc w:val="left"/>
      </w:pPr>
      <w:r>
        <w:rPr>
          <w:noProof/>
        </w:rPr>
        <w:drawing>
          <wp:inline distT="0" distB="0" distL="0" distR="0" wp14:anchorId="5EB0F332" wp14:editId="456EB628">
            <wp:extent cx="5502272" cy="658368"/>
            <wp:effectExtent l="57150" t="57150" r="118110" b="1231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975" t="50135" r="3054" b="34973"/>
                    <a:stretch/>
                  </pic:blipFill>
                  <pic:spPr bwMode="auto">
                    <a:xfrm>
                      <a:off x="0" y="0"/>
                      <a:ext cx="5586630" cy="6684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125CDF" w14:textId="77777777" w:rsidR="00BE0A6B" w:rsidRDefault="00BE0A6B" w:rsidP="00F850D3">
      <w:pPr>
        <w:pStyle w:val="Sub-bab2"/>
        <w:numPr>
          <w:ilvl w:val="2"/>
          <w:numId w:val="8"/>
        </w:numPr>
        <w:outlineLvl w:val="2"/>
      </w:pPr>
      <w:bookmarkStart w:id="10" w:name="_Toc11246550"/>
      <w:r>
        <w:t>Verifikasi Hasil Percobaan</w:t>
      </w:r>
      <w:bookmarkEnd w:id="10"/>
    </w:p>
    <w:p w14:paraId="2D7CFC5D" w14:textId="18A6A706" w:rsidR="00942694" w:rsidRDefault="00BE0A6B" w:rsidP="00B567CB">
      <w:r>
        <w:t>Cocokkan hasil compile kode program anda dengan gambar berikut ini.</w:t>
      </w:r>
    </w:p>
    <w:p w14:paraId="5AA35F11" w14:textId="4882E425" w:rsidR="00B567CB" w:rsidRDefault="00B567CB" w:rsidP="00B567CB">
      <w:r>
        <w:rPr>
          <w:noProof/>
        </w:rPr>
        <w:drawing>
          <wp:inline distT="0" distB="0" distL="0" distR="0" wp14:anchorId="60773888" wp14:editId="58C0921F">
            <wp:extent cx="5348946" cy="2933700"/>
            <wp:effectExtent l="57150" t="57150" r="118745"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167" t="14823" r="50641" b="41087"/>
                    <a:stretch/>
                  </pic:blipFill>
                  <pic:spPr bwMode="auto">
                    <a:xfrm>
                      <a:off x="0" y="0"/>
                      <a:ext cx="5370213" cy="294536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34443A" w14:textId="0324AE38" w:rsidR="00E56B77" w:rsidRDefault="002959AA" w:rsidP="00E56B77">
      <w:pPr>
        <w:ind w:firstLine="0"/>
      </w:pPr>
      <w:r>
        <w:rPr>
          <w:noProof/>
        </w:rPr>
        <w:drawing>
          <wp:inline distT="0" distB="0" distL="0" distR="0" wp14:anchorId="07B484F1" wp14:editId="22389CF4">
            <wp:extent cx="5713095" cy="23012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3095" cy="2301240"/>
                    </a:xfrm>
                    <a:prstGeom prst="rect">
                      <a:avLst/>
                    </a:prstGeom>
                  </pic:spPr>
                </pic:pic>
              </a:graphicData>
            </a:graphic>
          </wp:inline>
        </w:drawing>
      </w:r>
    </w:p>
    <w:p w14:paraId="313C41D5" w14:textId="0309B68B" w:rsidR="00E56B77" w:rsidRDefault="00E56B77" w:rsidP="00E56B77">
      <w:pPr>
        <w:ind w:firstLine="0"/>
      </w:pPr>
    </w:p>
    <w:p w14:paraId="26AC95A4" w14:textId="45F56F53" w:rsidR="00E56B77" w:rsidRDefault="00E56B77" w:rsidP="00E56B77">
      <w:pPr>
        <w:ind w:firstLine="0"/>
      </w:pPr>
    </w:p>
    <w:p w14:paraId="73BC9D37" w14:textId="25E82D8F" w:rsidR="00E56B77" w:rsidRDefault="00E56B77" w:rsidP="00E56B77">
      <w:pPr>
        <w:ind w:firstLine="0"/>
      </w:pPr>
    </w:p>
    <w:p w14:paraId="5728940D" w14:textId="4AC48D0A" w:rsidR="00E56B77" w:rsidRDefault="00E56B77" w:rsidP="00E56B77">
      <w:pPr>
        <w:ind w:firstLine="0"/>
      </w:pPr>
    </w:p>
    <w:p w14:paraId="71639C0F" w14:textId="77777777" w:rsidR="00E56B77" w:rsidRDefault="00E56B77" w:rsidP="00E56B77">
      <w:pPr>
        <w:ind w:firstLine="0"/>
      </w:pPr>
    </w:p>
    <w:p w14:paraId="76946D55" w14:textId="026CEFB2" w:rsidR="00BE0A6B" w:rsidRDefault="00BE0A6B" w:rsidP="00E56B77">
      <w:pPr>
        <w:pStyle w:val="Sub-bab2"/>
        <w:outlineLvl w:val="2"/>
      </w:pPr>
      <w:r>
        <w:lastRenderedPageBreak/>
        <w:t>Pertanyaan</w:t>
      </w:r>
    </w:p>
    <w:p w14:paraId="2D22F414" w14:textId="2FEC8E34" w:rsidR="00B567CB" w:rsidRPr="00E56B77" w:rsidRDefault="00B567CB" w:rsidP="00F850D3">
      <w:pPr>
        <w:pStyle w:val="ListParagraph"/>
        <w:numPr>
          <w:ilvl w:val="0"/>
          <w:numId w:val="5"/>
        </w:numPr>
      </w:pPr>
      <w:r>
        <w:t xml:space="preserve">Berikan ilustrasi perbedaan perhitungan keuntungan dengan method </w:t>
      </w:r>
      <w:proofErr w:type="gramStart"/>
      <w:r w:rsidRPr="00516067">
        <w:rPr>
          <w:rFonts w:ascii="Courier New" w:hAnsi="Courier New" w:cs="Courier New"/>
          <w:sz w:val="20"/>
          <w:szCs w:val="20"/>
        </w:rPr>
        <w:t>TotalBF(</w:t>
      </w:r>
      <w:proofErr w:type="gramEnd"/>
      <w:r w:rsidRPr="00516067">
        <w:rPr>
          <w:rFonts w:ascii="Courier New" w:hAnsi="Courier New" w:cs="Courier New"/>
          <w:sz w:val="20"/>
          <w:szCs w:val="20"/>
        </w:rPr>
        <w:t>)</w:t>
      </w:r>
      <w:r>
        <w:t xml:space="preserve"> ataupun </w:t>
      </w:r>
      <w:r w:rsidRPr="00516067">
        <w:rPr>
          <w:rFonts w:ascii="Courier New" w:hAnsi="Courier New" w:cs="Courier New"/>
          <w:sz w:val="20"/>
          <w:szCs w:val="20"/>
        </w:rPr>
        <w:t>TotalDC()</w:t>
      </w:r>
    </w:p>
    <w:p w14:paraId="74014A64" w14:textId="77777777" w:rsidR="00E56B77" w:rsidRPr="00E56B77" w:rsidRDefault="00E56B77" w:rsidP="00E56B77">
      <w:pPr>
        <w:pStyle w:val="ListParagraph"/>
        <w:numPr>
          <w:ilvl w:val="0"/>
          <w:numId w:val="19"/>
        </w:numPr>
        <w:rPr>
          <w:color w:val="00B050"/>
        </w:rPr>
      </w:pPr>
      <w:r w:rsidRPr="00E56B77">
        <w:rPr>
          <w:color w:val="00B050"/>
        </w:rPr>
        <w:t>TotalBF (Brute Force): Dalam metode Brute Force, total keuntungan dihitung dengan menjumlahkan semua nilai keuntungan dari setiap bulan secara berurutan.</w:t>
      </w:r>
    </w:p>
    <w:p w14:paraId="21182D2B" w14:textId="708FC86D" w:rsidR="00E56B77" w:rsidRPr="00E56B77" w:rsidRDefault="00E56B77" w:rsidP="00E56B77">
      <w:pPr>
        <w:pStyle w:val="ListParagraph"/>
        <w:numPr>
          <w:ilvl w:val="0"/>
          <w:numId w:val="19"/>
        </w:numPr>
        <w:rPr>
          <w:color w:val="00B050"/>
        </w:rPr>
      </w:pPr>
      <w:r w:rsidRPr="00E56B77">
        <w:rPr>
          <w:color w:val="00B050"/>
        </w:rPr>
        <w:t>TotalDC (Divide and Conquer): Dalam metode Divide and Conquer, total keuntungan dihitung dengan membagi masalah menjadi submasalah yang lebih kecil dan menggabungkan hasilnya. Pada kasus ini, submasalah adalah membagi daftar keuntungan menjadi dua bagian dan menghitung total untuk setiap bagian, kemudian menggabungkan total tersebut dengan nilai tengah (mid).</w:t>
      </w:r>
    </w:p>
    <w:p w14:paraId="30FA6C9F" w14:textId="5CE5C0ED" w:rsidR="00B567CB" w:rsidRDefault="00B567CB" w:rsidP="00F850D3">
      <w:pPr>
        <w:pStyle w:val="ListParagraph"/>
        <w:numPr>
          <w:ilvl w:val="0"/>
          <w:numId w:val="5"/>
        </w:numPr>
      </w:pPr>
      <w:r>
        <w:t>Perhatikan output dari kedua jenis algoritma tersebut bisa jadi memiliki hasil berbeda di belakang koma. Bagaimana membatasi output di belakang koma agar menjadi standar untuk kedua jenis algoritma tersebut.</w:t>
      </w:r>
      <w:r w:rsidR="00781A9C">
        <w:tab/>
      </w:r>
    </w:p>
    <w:p w14:paraId="7B2214CC" w14:textId="2510DEA4" w:rsidR="00781A9C" w:rsidRDefault="00781A9C" w:rsidP="00781A9C">
      <w:pPr>
        <w:pStyle w:val="ListParagraph"/>
        <w:ind w:firstLine="0"/>
      </w:pPr>
      <w:r>
        <w:rPr>
          <w:noProof/>
        </w:rPr>
        <w:drawing>
          <wp:anchor distT="0" distB="0" distL="114300" distR="114300" simplePos="0" relativeHeight="251661312" behindDoc="0" locked="0" layoutInCell="1" allowOverlap="1" wp14:anchorId="4D8B00AD" wp14:editId="3B11A2B6">
            <wp:simplePos x="0" y="0"/>
            <wp:positionH relativeFrom="column">
              <wp:posOffset>450215</wp:posOffset>
            </wp:positionH>
            <wp:positionV relativeFrom="paragraph">
              <wp:posOffset>1574165</wp:posOffset>
            </wp:positionV>
            <wp:extent cx="2838450" cy="9899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8450" cy="9899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ADCB566" wp14:editId="58ACED2C">
            <wp:extent cx="5713095" cy="149161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3095" cy="1491615"/>
                    </a:xfrm>
                    <a:prstGeom prst="rect">
                      <a:avLst/>
                    </a:prstGeom>
                  </pic:spPr>
                </pic:pic>
              </a:graphicData>
            </a:graphic>
          </wp:inline>
        </w:drawing>
      </w:r>
    </w:p>
    <w:p w14:paraId="0C4B4FA4" w14:textId="6778EC5F" w:rsidR="00E56B77" w:rsidRDefault="00E56B77" w:rsidP="00E56B77">
      <w:pPr>
        <w:pStyle w:val="ListParagraph"/>
        <w:ind w:firstLine="0"/>
      </w:pPr>
    </w:p>
    <w:p w14:paraId="2D9AE2AA" w14:textId="77777777" w:rsidR="00781A9C" w:rsidRDefault="00781A9C" w:rsidP="00781A9C">
      <w:pPr>
        <w:pStyle w:val="ListParagraph"/>
        <w:ind w:firstLine="0"/>
      </w:pPr>
    </w:p>
    <w:p w14:paraId="6C2DEB64" w14:textId="77777777" w:rsidR="00781A9C" w:rsidRDefault="00781A9C" w:rsidP="00781A9C">
      <w:pPr>
        <w:pStyle w:val="ListParagraph"/>
        <w:ind w:firstLine="0"/>
      </w:pPr>
    </w:p>
    <w:p w14:paraId="469989A7" w14:textId="77777777" w:rsidR="00781A9C" w:rsidRDefault="00781A9C" w:rsidP="00781A9C">
      <w:pPr>
        <w:pStyle w:val="ListParagraph"/>
        <w:ind w:firstLine="0"/>
      </w:pPr>
    </w:p>
    <w:p w14:paraId="1225E2EF" w14:textId="38AC572F" w:rsidR="00B567CB" w:rsidRDefault="00B567CB" w:rsidP="00F850D3">
      <w:pPr>
        <w:pStyle w:val="ListParagraph"/>
        <w:numPr>
          <w:ilvl w:val="0"/>
          <w:numId w:val="5"/>
        </w:numPr>
      </w:pPr>
      <w:r>
        <w:t xml:space="preserve">Mengapa terdapat formulasi </w:t>
      </w:r>
      <w:r w:rsidRPr="00093B8F">
        <w:rPr>
          <w:i/>
        </w:rPr>
        <w:t>return</w:t>
      </w:r>
      <w:r>
        <w:t xml:space="preserve"> </w:t>
      </w:r>
      <w:r w:rsidRPr="00093B8F">
        <w:rPr>
          <w:i/>
        </w:rPr>
        <w:t>value</w:t>
      </w:r>
      <w:r>
        <w:t xml:space="preserve"> </w:t>
      </w:r>
      <w:proofErr w:type="gramStart"/>
      <w:r>
        <w:t>berikut?Jelaskan</w:t>
      </w:r>
      <w:proofErr w:type="gramEnd"/>
      <w:r>
        <w:t>!</w:t>
      </w:r>
    </w:p>
    <w:p w14:paraId="527FB620" w14:textId="77777777" w:rsidR="00B567CB" w:rsidRDefault="00B567CB" w:rsidP="00B567CB">
      <w:pPr>
        <w:pStyle w:val="ListParagraph"/>
        <w:ind w:firstLine="0"/>
      </w:pPr>
      <w:r>
        <w:rPr>
          <w:noProof/>
        </w:rPr>
        <w:drawing>
          <wp:inline distT="0" distB="0" distL="0" distR="0" wp14:anchorId="549A1B95" wp14:editId="37210E0D">
            <wp:extent cx="4907280" cy="180975"/>
            <wp:effectExtent l="57150" t="57150" r="83820" b="1238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039" t="64327" r="30342" b="32680"/>
                    <a:stretch/>
                  </pic:blipFill>
                  <pic:spPr bwMode="auto">
                    <a:xfrm>
                      <a:off x="0" y="0"/>
                      <a:ext cx="4933441" cy="18194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218364" w14:textId="61680B85" w:rsidR="00781A9C" w:rsidRDefault="00815DED" w:rsidP="00781A9C">
      <w:pPr>
        <w:pStyle w:val="ListParagraph"/>
        <w:spacing w:after="160"/>
        <w:ind w:firstLine="0"/>
        <w:rPr>
          <w:color w:val="00B050"/>
        </w:rPr>
      </w:pPr>
      <w:r w:rsidRPr="00815DED">
        <w:rPr>
          <w:color w:val="00B050"/>
        </w:rPr>
        <w:t>Pada totalDC17, formulasi return value yang menggunakan lsum + rsum + arr[mid] adalah untuk menggabungkan total keuntungan dari submasalah kiri (lsum), submasalah kanan (rsum), dan nilai tengah (arr[mid]). Ini mengikuti konsep dari Divide and Conquer di mana masalah dibagi menjadi submasalah yang lebih kecil dan kemudian digabungkan kembali.</w:t>
      </w:r>
    </w:p>
    <w:p w14:paraId="6F8ED8C3" w14:textId="561E9CCF" w:rsidR="00815DED" w:rsidRDefault="00815DED" w:rsidP="00781A9C">
      <w:pPr>
        <w:pStyle w:val="ListParagraph"/>
        <w:spacing w:after="160"/>
        <w:ind w:firstLine="0"/>
        <w:rPr>
          <w:color w:val="00B050"/>
        </w:rPr>
      </w:pPr>
    </w:p>
    <w:p w14:paraId="6F72A7A9" w14:textId="1C96DEE8" w:rsidR="00815DED" w:rsidRDefault="00815DED" w:rsidP="00781A9C">
      <w:pPr>
        <w:pStyle w:val="ListParagraph"/>
        <w:spacing w:after="160"/>
        <w:ind w:firstLine="0"/>
        <w:rPr>
          <w:color w:val="00B050"/>
        </w:rPr>
      </w:pPr>
    </w:p>
    <w:p w14:paraId="62F21BF5" w14:textId="7D277040" w:rsidR="00815DED" w:rsidRDefault="00815DED" w:rsidP="00781A9C">
      <w:pPr>
        <w:pStyle w:val="ListParagraph"/>
        <w:spacing w:after="160"/>
        <w:ind w:firstLine="0"/>
        <w:rPr>
          <w:color w:val="00B050"/>
        </w:rPr>
      </w:pPr>
    </w:p>
    <w:p w14:paraId="6D0A36D1" w14:textId="77777777" w:rsidR="00815DED" w:rsidRPr="00815DED" w:rsidRDefault="00815DED" w:rsidP="00781A9C">
      <w:pPr>
        <w:pStyle w:val="ListParagraph"/>
        <w:spacing w:after="160"/>
        <w:ind w:firstLine="0"/>
        <w:rPr>
          <w:color w:val="00B050"/>
        </w:rPr>
      </w:pPr>
    </w:p>
    <w:p w14:paraId="087AD886" w14:textId="3616507D" w:rsidR="00B567CB" w:rsidRDefault="00B567CB" w:rsidP="00F850D3">
      <w:pPr>
        <w:pStyle w:val="ListParagraph"/>
        <w:numPr>
          <w:ilvl w:val="0"/>
          <w:numId w:val="5"/>
        </w:numPr>
        <w:spacing w:after="160"/>
      </w:pPr>
      <w:r>
        <w:lastRenderedPageBreak/>
        <w:t xml:space="preserve">Kenapa dibutuhkan variable </w:t>
      </w:r>
      <w:r w:rsidRPr="00093B8F">
        <w:rPr>
          <w:rFonts w:ascii="Courier New" w:hAnsi="Courier New" w:cs="Courier New"/>
        </w:rPr>
        <w:t>mid</w:t>
      </w:r>
      <w:r>
        <w:t xml:space="preserve"> pada method </w:t>
      </w:r>
      <w:proofErr w:type="gramStart"/>
      <w:r w:rsidRPr="00516067">
        <w:rPr>
          <w:rFonts w:ascii="Courier New" w:hAnsi="Courier New" w:cs="Courier New"/>
          <w:sz w:val="20"/>
          <w:szCs w:val="20"/>
        </w:rPr>
        <w:t>TotalDC(</w:t>
      </w:r>
      <w:proofErr w:type="gramEnd"/>
      <w:r w:rsidRPr="00516067">
        <w:rPr>
          <w:rFonts w:ascii="Courier New" w:hAnsi="Courier New" w:cs="Courier New"/>
          <w:sz w:val="20"/>
          <w:szCs w:val="20"/>
        </w:rPr>
        <w:t>)</w:t>
      </w:r>
      <w:r>
        <w:t>?</w:t>
      </w:r>
    </w:p>
    <w:p w14:paraId="111A9B49" w14:textId="2848F65D" w:rsidR="00815DED" w:rsidRDefault="00815DED" w:rsidP="00815DED">
      <w:pPr>
        <w:pStyle w:val="ListParagraph"/>
        <w:spacing w:after="160"/>
        <w:ind w:firstLine="0"/>
      </w:pPr>
      <w:r w:rsidRPr="00815DED">
        <w:rPr>
          <w:color w:val="00B050"/>
        </w:rPr>
        <w:t>Variabel mid pada totalDC17 digunakan untuk menentukan nilai tengah dari subarray yang sedang diproses. Hal ini penting karena dalam Divide and Conquer, kita perlu membagi masalah menjadi submasalah yang lebih kecil, dan nilai tengah ini digunakan untuk membagi submasalah menjadi dua bagian yang seimbang</w:t>
      </w:r>
      <w:r w:rsidRPr="00815DED">
        <w:t>.</w:t>
      </w:r>
    </w:p>
    <w:p w14:paraId="50DF9BCC" w14:textId="1566ED14" w:rsidR="0096525E" w:rsidRDefault="00B567CB" w:rsidP="00F850D3">
      <w:pPr>
        <w:pStyle w:val="ListParagraph"/>
        <w:numPr>
          <w:ilvl w:val="0"/>
          <w:numId w:val="5"/>
        </w:numPr>
      </w:pPr>
      <w:r>
        <w:t xml:space="preserve">Program perhitungan keuntungan suatu perusahaan ini hanya untuk satu perusahaan saja. Bagaimana cara menghitung sekaligus keuntungan beberapa bulan untuk beberapa </w:t>
      </w:r>
      <w:proofErr w:type="gramStart"/>
      <w:r>
        <w:t>perusahaan.(</w:t>
      </w:r>
      <w:proofErr w:type="gramEnd"/>
      <w:r>
        <w:t>Setiap perusahaan bisa saja memiliki jumlah bulan berbeda-beda)? Buktikan dengan program!</w:t>
      </w:r>
    </w:p>
    <w:p w14:paraId="58DC62A3" w14:textId="19C0FF54" w:rsidR="00E56B77" w:rsidRDefault="00E56B77" w:rsidP="00E56B77"/>
    <w:p w14:paraId="1C0FF383" w14:textId="76F9B3E5" w:rsidR="00E56B77" w:rsidRDefault="00327BCB" w:rsidP="00E56B77">
      <w:r>
        <w:rPr>
          <w:noProof/>
        </w:rPr>
        <w:drawing>
          <wp:inline distT="0" distB="0" distL="0" distR="0" wp14:anchorId="64774B34" wp14:editId="742E4BB8">
            <wp:extent cx="5713095" cy="32118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3095" cy="3211830"/>
                    </a:xfrm>
                    <a:prstGeom prst="rect">
                      <a:avLst/>
                    </a:prstGeom>
                  </pic:spPr>
                </pic:pic>
              </a:graphicData>
            </a:graphic>
          </wp:inline>
        </w:drawing>
      </w:r>
    </w:p>
    <w:p w14:paraId="61BD22CA" w14:textId="77777777" w:rsidR="00E56B77" w:rsidRDefault="00E56B77" w:rsidP="00E56B77"/>
    <w:p w14:paraId="4E87E9B8" w14:textId="289F9C12" w:rsidR="00F52FC0" w:rsidRDefault="00327BCB" w:rsidP="00F52FC0">
      <w:pPr>
        <w:pStyle w:val="ListParagraph"/>
        <w:ind w:firstLine="0"/>
      </w:pPr>
      <w:r>
        <w:rPr>
          <w:noProof/>
        </w:rPr>
        <w:lastRenderedPageBreak/>
        <w:drawing>
          <wp:inline distT="0" distB="0" distL="0" distR="0" wp14:anchorId="0E331B62" wp14:editId="32A8DDF2">
            <wp:extent cx="5713095" cy="32118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3095" cy="3211830"/>
                    </a:xfrm>
                    <a:prstGeom prst="rect">
                      <a:avLst/>
                    </a:prstGeom>
                  </pic:spPr>
                </pic:pic>
              </a:graphicData>
            </a:graphic>
          </wp:inline>
        </w:drawing>
      </w:r>
    </w:p>
    <w:p w14:paraId="181CADAC" w14:textId="77777777" w:rsidR="00327BCB" w:rsidRDefault="00327BCB" w:rsidP="00327BCB">
      <w:pPr>
        <w:pStyle w:val="Sub-bab1"/>
        <w:outlineLvl w:val="1"/>
      </w:pPr>
    </w:p>
    <w:p w14:paraId="14488C8D" w14:textId="13575320" w:rsidR="00BE0A6B" w:rsidRPr="00BC427B" w:rsidRDefault="000A6522" w:rsidP="00F850D3">
      <w:pPr>
        <w:pStyle w:val="Sub-bab1"/>
        <w:numPr>
          <w:ilvl w:val="1"/>
          <w:numId w:val="10"/>
        </w:numPr>
        <w:outlineLvl w:val="1"/>
      </w:pPr>
      <w:r>
        <w:t>Latihan Praktikum</w:t>
      </w:r>
    </w:p>
    <w:bookmarkEnd w:id="1"/>
    <w:p w14:paraId="07566871" w14:textId="740ED000" w:rsidR="00681AB4" w:rsidRPr="00681AB4" w:rsidRDefault="00681AB4" w:rsidP="00681AB4">
      <w:pPr>
        <w:pStyle w:val="ListParagraph"/>
        <w:ind w:left="360" w:firstLine="0"/>
      </w:pPr>
      <w:r>
        <w:t xml:space="preserve">Buatlah kode program untuk </w:t>
      </w:r>
      <w:r w:rsidRPr="00681AB4">
        <w:t xml:space="preserve">menghitung nilai akar dari suatu bilangan dengan algoritma Brute Force dan Divide Conquer! </w:t>
      </w:r>
      <w:r w:rsidRPr="00681AB4">
        <w:rPr>
          <w:i/>
          <w:iCs/>
        </w:rPr>
        <w:t>Jika bilangan tersebut bukan merupakan kuadrat sempurna, bulatkan angka ke bawah.</w:t>
      </w:r>
    </w:p>
    <w:p w14:paraId="00FF7C2F" w14:textId="190B1C6D" w:rsidR="002F1A09" w:rsidRPr="00B567CB" w:rsidRDefault="004420D7" w:rsidP="008F3787">
      <w:pPr>
        <w:pStyle w:val="ListParagraph"/>
        <w:ind w:left="360" w:firstLine="0"/>
      </w:pPr>
      <w:r>
        <w:t xml:space="preserve"> </w:t>
      </w:r>
    </w:p>
    <w:sectPr w:rsidR="002F1A09" w:rsidRPr="00B567CB" w:rsidSect="0030529E">
      <w:headerReference w:type="default" r:id="rId39"/>
      <w:footerReference w:type="default" r:id="rId40"/>
      <w:headerReference w:type="first" r:id="rId41"/>
      <w:footerReference w:type="first" r:id="rId42"/>
      <w:pgSz w:w="11906" w:h="16838" w:code="9"/>
      <w:pgMar w:top="1440" w:right="1440" w:bottom="1440" w:left="146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4C694" w14:textId="77777777" w:rsidR="008B7A00" w:rsidRDefault="008B7A00" w:rsidP="001052EC">
      <w:pPr>
        <w:spacing w:line="240" w:lineRule="auto"/>
      </w:pPr>
      <w:r>
        <w:separator/>
      </w:r>
    </w:p>
  </w:endnote>
  <w:endnote w:type="continuationSeparator" w:id="0">
    <w:p w14:paraId="323407FF" w14:textId="77777777" w:rsidR="008B7A00" w:rsidRDefault="008B7A00" w:rsidP="001052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hnschrift SemiBold SemiConden">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402815"/>
      <w:docPartObj>
        <w:docPartGallery w:val="Page Numbers (Bottom of Page)"/>
        <w:docPartUnique/>
      </w:docPartObj>
    </w:sdtPr>
    <w:sdtEndPr>
      <w:rPr>
        <w:noProof/>
        <w:sz w:val="24"/>
      </w:rPr>
    </w:sdtEndPr>
    <w:sdtContent>
      <w:p w14:paraId="17FE29E9" w14:textId="77777777" w:rsidR="00150477" w:rsidRPr="003B1D1E" w:rsidRDefault="00150477" w:rsidP="00150477">
        <w:pPr>
          <w:pStyle w:val="Footer"/>
          <w:jc w:val="right"/>
          <w:rPr>
            <w:sz w:val="24"/>
          </w:rPr>
        </w:pPr>
        <w:r>
          <w:rPr>
            <w:noProof/>
          </w:rPr>
          <mc:AlternateContent>
            <mc:Choice Requires="wps">
              <w:drawing>
                <wp:anchor distT="0" distB="0" distL="114300" distR="114300" simplePos="0" relativeHeight="251667456" behindDoc="0" locked="0" layoutInCell="1" allowOverlap="1" wp14:anchorId="09EDA20F" wp14:editId="7C6EDDEE">
                  <wp:simplePos x="0" y="0"/>
                  <wp:positionH relativeFrom="column">
                    <wp:posOffset>-76200</wp:posOffset>
                  </wp:positionH>
                  <wp:positionV relativeFrom="paragraph">
                    <wp:posOffset>8890</wp:posOffset>
                  </wp:positionV>
                  <wp:extent cx="4152900" cy="514350"/>
                  <wp:effectExtent l="0" t="0" r="19050"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8E15D" w14:textId="54FEDE2E"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3</w:t>
                              </w:r>
                            </w:p>
                            <w:p w14:paraId="2D9A6AC1"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A20F" id="_x0000_t202" coordsize="21600,21600" o:spt="202" path="m,l,21600r21600,l21600,xe">
                  <v:stroke joinstyle="miter"/>
                  <v:path gradientshapeok="t" o:connecttype="rect"/>
                </v:shapetype>
                <v:shape id="Text Box 22" o:spid="_x0000_s1026" type="#_x0000_t202" style="position:absolute;left:0;text-align:left;margin-left:-6pt;margin-top:.7pt;width:327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" fillcolor="white [3201]" strokecolor="white [3212]" strokeweight=".5pt">
                  <v:path arrowok="t"/>
                  <v:textbox>
                    <w:txbxContent>
                      <w:p w14:paraId="1768E15D" w14:textId="54FEDE2E"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3</w:t>
                        </w:r>
                      </w:p>
                      <w:p w14:paraId="2D9A6AC1"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0C9A812D" w14:textId="77777777" w:rsidR="00150477" w:rsidRDefault="00150477" w:rsidP="00150477">
    <w:pPr>
      <w:pStyle w:val="Footer"/>
      <w:ind w:firstLine="0"/>
    </w:pPr>
  </w:p>
  <w:p w14:paraId="5E3E924D" w14:textId="77777777" w:rsidR="00150477" w:rsidRDefault="00150477" w:rsidP="00150477">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28065"/>
      <w:docPartObj>
        <w:docPartGallery w:val="Page Numbers (Bottom of Page)"/>
        <w:docPartUnique/>
      </w:docPartObj>
    </w:sdtPr>
    <w:sdtEndPr>
      <w:rPr>
        <w:noProof/>
        <w:sz w:val="24"/>
      </w:rPr>
    </w:sdtEndPr>
    <w:sdtContent>
      <w:p w14:paraId="3D941CD4" w14:textId="77777777" w:rsidR="00150477" w:rsidRPr="003B1D1E" w:rsidRDefault="00150477" w:rsidP="00150477">
        <w:pPr>
          <w:pStyle w:val="Footer"/>
          <w:jc w:val="right"/>
          <w:rPr>
            <w:sz w:val="24"/>
          </w:rPr>
        </w:pPr>
        <w:r>
          <w:rPr>
            <w:noProof/>
          </w:rPr>
          <mc:AlternateContent>
            <mc:Choice Requires="wps">
              <w:drawing>
                <wp:anchor distT="0" distB="0" distL="114300" distR="114300" simplePos="0" relativeHeight="251662336" behindDoc="0" locked="0" layoutInCell="1" allowOverlap="1" wp14:anchorId="44198FF8" wp14:editId="23B4EFAB">
                  <wp:simplePos x="0" y="0"/>
                  <wp:positionH relativeFrom="column">
                    <wp:posOffset>-76200</wp:posOffset>
                  </wp:positionH>
                  <wp:positionV relativeFrom="paragraph">
                    <wp:posOffset>8890</wp:posOffset>
                  </wp:positionV>
                  <wp:extent cx="4152900" cy="514350"/>
                  <wp:effectExtent l="0" t="0" r="19050" b="190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6E57A0"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7245855"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98FF8" id="_x0000_t202" coordsize="21600,21600" o:spt="202" path="m,l,21600r21600,l21600,xe">
                  <v:stroke joinstyle="miter"/>
                  <v:path gradientshapeok="t" o:connecttype="rect"/>
                </v:shapetype>
                <v:shape id="Text Box 12" o:spid="_x0000_s1027" type="#_x0000_t202" style="position:absolute;left:0;text-align:left;margin-left:-6pt;margin-top:.7pt;width:327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" fillcolor="white [3201]" strokecolor="white [3212]" strokeweight=".5pt">
                  <v:path arrowok="t"/>
                  <v:textbox>
                    <w:txbxContent>
                      <w:p w14:paraId="1F6E57A0"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Struktur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7245855"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7622C143" w14:textId="77777777" w:rsidR="00150477" w:rsidRDefault="00150477" w:rsidP="00150477">
    <w:pPr>
      <w:pStyle w:val="Footer"/>
      <w:ind w:firstLine="0"/>
    </w:pPr>
  </w:p>
  <w:p w14:paraId="0769D193" w14:textId="77777777" w:rsidR="002A1D16" w:rsidRPr="00150477" w:rsidRDefault="002A1D16" w:rsidP="0015047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44B96" w14:textId="77777777" w:rsidR="008B7A00" w:rsidRDefault="008B7A00" w:rsidP="001052EC">
      <w:pPr>
        <w:spacing w:line="240" w:lineRule="auto"/>
      </w:pPr>
      <w:r>
        <w:separator/>
      </w:r>
    </w:p>
  </w:footnote>
  <w:footnote w:type="continuationSeparator" w:id="0">
    <w:p w14:paraId="2294F14D" w14:textId="77777777" w:rsidR="008B7A00" w:rsidRDefault="008B7A00" w:rsidP="001052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3230" w14:textId="76BE9F82" w:rsidR="00150477" w:rsidRPr="00B43A67" w:rsidRDefault="00150477" w:rsidP="0015047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64384" behindDoc="0" locked="0" layoutInCell="1" allowOverlap="1" wp14:anchorId="4F9D3813" wp14:editId="5D7D00ED">
          <wp:simplePos x="0" y="0"/>
          <wp:positionH relativeFrom="margin">
            <wp:align>right</wp:align>
          </wp:positionH>
          <wp:positionV relativeFrom="paragraph">
            <wp:posOffset>-377928</wp:posOffset>
          </wp:positionV>
          <wp:extent cx="695325" cy="701778"/>
          <wp:effectExtent l="0" t="0" r="0" b="3175"/>
          <wp:wrapNone/>
          <wp:docPr id="11" name="Picture 11"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F995DA4" wp14:editId="59AA1260">
              <wp:simplePos x="0" y="0"/>
              <wp:positionH relativeFrom="column">
                <wp:posOffset>0</wp:posOffset>
              </wp:positionH>
              <wp:positionV relativeFrom="paragraph">
                <wp:posOffset>381000</wp:posOffset>
              </wp:positionV>
              <wp:extent cx="5772150" cy="19050"/>
              <wp:effectExtent l="19050" t="1905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BB4E526"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Algoritma dan Struktur Data 202</w:t>
    </w:r>
    <w:r w:rsidR="008F45E6">
      <w:rPr>
        <w:rFonts w:ascii="Bahnschrift SemiBold SemiConden" w:hAnsi="Bahnschrift SemiBold SemiConden"/>
        <w:color w:val="0070C0"/>
        <w:szCs w:val="24"/>
      </w:rPr>
      <w:t>3</w:t>
    </w:r>
    <w:r w:rsidRPr="00B43A67">
      <w:rPr>
        <w:rFonts w:ascii="Bahnschrift SemiBold SemiConden" w:hAnsi="Bahnschrift SemiBold SemiConden"/>
        <w:color w:val="0070C0"/>
        <w:szCs w:val="24"/>
      </w:rPr>
      <w:t>-202</w:t>
    </w:r>
    <w:r w:rsidR="008F45E6">
      <w:rPr>
        <w:rFonts w:ascii="Bahnschrift SemiBold SemiConden" w:hAnsi="Bahnschrift SemiBold SemiConden"/>
        <w:color w:val="0070C0"/>
        <w:szCs w:val="24"/>
      </w:rPr>
      <w:t>4</w:t>
    </w:r>
  </w:p>
  <w:p w14:paraId="5E2347F6" w14:textId="77777777" w:rsidR="00150477" w:rsidRPr="00150477" w:rsidRDefault="00150477" w:rsidP="00150477">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57226" w14:textId="77777777" w:rsidR="00150477" w:rsidRPr="00B43A67" w:rsidRDefault="00150477" w:rsidP="0015047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59264" behindDoc="0" locked="0" layoutInCell="1" allowOverlap="1" wp14:anchorId="1CC9BB2C" wp14:editId="021E53CA">
          <wp:simplePos x="0" y="0"/>
          <wp:positionH relativeFrom="margin">
            <wp:align>right</wp:align>
          </wp:positionH>
          <wp:positionV relativeFrom="paragraph">
            <wp:posOffset>-377928</wp:posOffset>
          </wp:positionV>
          <wp:extent cx="695325" cy="701778"/>
          <wp:effectExtent l="0" t="0" r="0" b="3175"/>
          <wp:wrapNone/>
          <wp:docPr id="19" name="Picture 19"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08126D3" wp14:editId="55BB6091">
              <wp:simplePos x="0" y="0"/>
              <wp:positionH relativeFrom="column">
                <wp:posOffset>0</wp:posOffset>
              </wp:positionH>
              <wp:positionV relativeFrom="paragraph">
                <wp:posOffset>381000</wp:posOffset>
              </wp:positionV>
              <wp:extent cx="5772150" cy="19050"/>
              <wp:effectExtent l="19050" t="1905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A10AC3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Algoritma dan Struktur Data 2021-2022</w:t>
    </w:r>
  </w:p>
  <w:p w14:paraId="34D4C5FF" w14:textId="77777777" w:rsidR="00150477" w:rsidRDefault="00150477" w:rsidP="0015047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36775"/>
    <w:multiLevelType w:val="hybridMultilevel"/>
    <w:tmpl w:val="18C83332"/>
    <w:lvl w:ilvl="0" w:tplc="731208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5310C"/>
    <w:multiLevelType w:val="hybridMultilevel"/>
    <w:tmpl w:val="38905E7A"/>
    <w:lvl w:ilvl="0" w:tplc="B0369944">
      <w:start w:val="1"/>
      <w:numFmt w:val="lowerLetter"/>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6534D"/>
    <w:multiLevelType w:val="hybridMultilevel"/>
    <w:tmpl w:val="A1B654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A72A7"/>
    <w:multiLevelType w:val="hybridMultilevel"/>
    <w:tmpl w:val="B018294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26775D07"/>
    <w:multiLevelType w:val="hybridMultilevel"/>
    <w:tmpl w:val="A1281752"/>
    <w:lvl w:ilvl="0" w:tplc="58BEE708">
      <w:start w:val="1"/>
      <w:numFmt w:val="decimal"/>
      <w:lvlText w:val="4.2.%1"/>
      <w:lvlJc w:val="left"/>
      <w:pPr>
        <w:ind w:left="1440" w:hanging="360"/>
      </w:pPr>
      <w:rPr>
        <w:rFonts w:hint="default"/>
      </w:r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ADC69EB"/>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587A68"/>
    <w:multiLevelType w:val="multilevel"/>
    <w:tmpl w:val="00E6DB10"/>
    <w:lvl w:ilvl="0">
      <w:start w:val="10"/>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4.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24367"/>
    <w:multiLevelType w:val="multilevel"/>
    <w:tmpl w:val="F9AE26B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513FB0"/>
    <w:multiLevelType w:val="hybridMultilevel"/>
    <w:tmpl w:val="FADE9826"/>
    <w:lvl w:ilvl="0" w:tplc="0CB83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71AE5"/>
    <w:multiLevelType w:val="multilevel"/>
    <w:tmpl w:val="A77EF7AC"/>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4.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D007F4"/>
    <w:multiLevelType w:val="multilevel"/>
    <w:tmpl w:val="BFA82C48"/>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28F5942"/>
    <w:multiLevelType w:val="hybridMultilevel"/>
    <w:tmpl w:val="F7F65D90"/>
    <w:lvl w:ilvl="0" w:tplc="ECB0AA36">
      <w:start w:val="1"/>
      <w:numFmt w:val="decimal"/>
      <w:lvlText w:val="%1."/>
      <w:lvlJc w:val="left"/>
      <w:pPr>
        <w:tabs>
          <w:tab w:val="num" w:pos="720"/>
        </w:tabs>
        <w:ind w:left="720" w:hanging="360"/>
      </w:pPr>
    </w:lvl>
    <w:lvl w:ilvl="1" w:tplc="43F44296" w:tentative="1">
      <w:start w:val="1"/>
      <w:numFmt w:val="decimal"/>
      <w:lvlText w:val="%2."/>
      <w:lvlJc w:val="left"/>
      <w:pPr>
        <w:tabs>
          <w:tab w:val="num" w:pos="1440"/>
        </w:tabs>
        <w:ind w:left="1440" w:hanging="360"/>
      </w:pPr>
    </w:lvl>
    <w:lvl w:ilvl="2" w:tplc="C004FFB4" w:tentative="1">
      <w:start w:val="1"/>
      <w:numFmt w:val="decimal"/>
      <w:lvlText w:val="%3."/>
      <w:lvlJc w:val="left"/>
      <w:pPr>
        <w:tabs>
          <w:tab w:val="num" w:pos="2160"/>
        </w:tabs>
        <w:ind w:left="2160" w:hanging="360"/>
      </w:pPr>
    </w:lvl>
    <w:lvl w:ilvl="3" w:tplc="51E6643A" w:tentative="1">
      <w:start w:val="1"/>
      <w:numFmt w:val="decimal"/>
      <w:lvlText w:val="%4."/>
      <w:lvlJc w:val="left"/>
      <w:pPr>
        <w:tabs>
          <w:tab w:val="num" w:pos="2880"/>
        </w:tabs>
        <w:ind w:left="2880" w:hanging="360"/>
      </w:pPr>
    </w:lvl>
    <w:lvl w:ilvl="4" w:tplc="5BE4A402" w:tentative="1">
      <w:start w:val="1"/>
      <w:numFmt w:val="decimal"/>
      <w:lvlText w:val="%5."/>
      <w:lvlJc w:val="left"/>
      <w:pPr>
        <w:tabs>
          <w:tab w:val="num" w:pos="3600"/>
        </w:tabs>
        <w:ind w:left="3600" w:hanging="360"/>
      </w:pPr>
    </w:lvl>
    <w:lvl w:ilvl="5" w:tplc="6B0E5344" w:tentative="1">
      <w:start w:val="1"/>
      <w:numFmt w:val="decimal"/>
      <w:lvlText w:val="%6."/>
      <w:lvlJc w:val="left"/>
      <w:pPr>
        <w:tabs>
          <w:tab w:val="num" w:pos="4320"/>
        </w:tabs>
        <w:ind w:left="4320" w:hanging="360"/>
      </w:pPr>
    </w:lvl>
    <w:lvl w:ilvl="6" w:tplc="C35E633C" w:tentative="1">
      <w:start w:val="1"/>
      <w:numFmt w:val="decimal"/>
      <w:lvlText w:val="%7."/>
      <w:lvlJc w:val="left"/>
      <w:pPr>
        <w:tabs>
          <w:tab w:val="num" w:pos="5040"/>
        </w:tabs>
        <w:ind w:left="5040" w:hanging="360"/>
      </w:pPr>
    </w:lvl>
    <w:lvl w:ilvl="7" w:tplc="94587D9E" w:tentative="1">
      <w:start w:val="1"/>
      <w:numFmt w:val="decimal"/>
      <w:lvlText w:val="%8."/>
      <w:lvlJc w:val="left"/>
      <w:pPr>
        <w:tabs>
          <w:tab w:val="num" w:pos="5760"/>
        </w:tabs>
        <w:ind w:left="5760" w:hanging="360"/>
      </w:pPr>
    </w:lvl>
    <w:lvl w:ilvl="8" w:tplc="B40818F4" w:tentative="1">
      <w:start w:val="1"/>
      <w:numFmt w:val="decimal"/>
      <w:lvlText w:val="%9."/>
      <w:lvlJc w:val="left"/>
      <w:pPr>
        <w:tabs>
          <w:tab w:val="num" w:pos="6480"/>
        </w:tabs>
        <w:ind w:left="6480" w:hanging="360"/>
      </w:pPr>
    </w:lvl>
  </w:abstractNum>
  <w:abstractNum w:abstractNumId="12" w15:restartNumberingAfterBreak="0">
    <w:nsid w:val="6DC565AB"/>
    <w:multiLevelType w:val="hybridMultilevel"/>
    <w:tmpl w:val="9E6AD8C8"/>
    <w:lvl w:ilvl="0" w:tplc="9D30E3FA">
      <w:start w:val="1"/>
      <w:numFmt w:val="decimal"/>
      <w:lvlText w:val="4.%1"/>
      <w:lvlJc w:val="left"/>
      <w:pPr>
        <w:ind w:left="720" w:hanging="360"/>
      </w:pPr>
      <w:rPr>
        <w:rFonts w:hint="default"/>
        <w:color w:val="auto"/>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DEC3527"/>
    <w:multiLevelType w:val="multilevel"/>
    <w:tmpl w:val="BCCA305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F36399C"/>
    <w:multiLevelType w:val="hybridMultilevel"/>
    <w:tmpl w:val="284446D8"/>
    <w:lvl w:ilvl="0" w:tplc="43462A74">
      <w:start w:val="1"/>
      <w:numFmt w:val="decimal"/>
      <w:lvlText w:val="%1."/>
      <w:lvlJc w:val="left"/>
      <w:pPr>
        <w:ind w:left="360" w:hanging="360"/>
      </w:pPr>
      <w:rPr>
        <w:rFonts w:asciiTheme="minorHAnsi" w:hAnsiTheme="minorHAnsi" w:cstheme="min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45B18BF"/>
    <w:multiLevelType w:val="hybridMultilevel"/>
    <w:tmpl w:val="049899D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6" w15:restartNumberingAfterBreak="0">
    <w:nsid w:val="76585A94"/>
    <w:multiLevelType w:val="multilevel"/>
    <w:tmpl w:val="326E2146"/>
    <w:lvl w:ilvl="0">
      <w:start w:val="4"/>
      <w:numFmt w:val="decimal"/>
      <w:lvlText w:val="%1."/>
      <w:lvlJc w:val="left"/>
      <w:pPr>
        <w:ind w:left="360" w:hanging="360"/>
      </w:pPr>
      <w:rPr>
        <w:rFonts w:hint="default"/>
      </w:rPr>
    </w:lvl>
    <w:lvl w:ilvl="1">
      <w:start w:val="4"/>
      <w:numFmt w:val="lowerLetter"/>
      <w:lvlText w:val="%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D1032FE"/>
    <w:multiLevelType w:val="hybridMultilevel"/>
    <w:tmpl w:val="CF92A95E"/>
    <w:lvl w:ilvl="0" w:tplc="04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F37337F"/>
    <w:multiLevelType w:val="multilevel"/>
    <w:tmpl w:val="02EC87A2"/>
    <w:lvl w:ilvl="0">
      <w:start w:val="10"/>
      <w:numFmt w:val="none"/>
      <w:lvlText w:val="1."/>
      <w:lvlJc w:val="left"/>
      <w:pPr>
        <w:ind w:left="360" w:hanging="360"/>
      </w:pPr>
      <w:rPr>
        <w:rFonts w:hint="default"/>
      </w:rPr>
    </w:lvl>
    <w:lvl w:ilvl="1">
      <w:start w:val="5"/>
      <w:numFmt w:val="decimal"/>
      <w:lvlText w:val="4.%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5"/>
  </w:num>
  <w:num w:numId="3">
    <w:abstractNumId w:val="14"/>
  </w:num>
  <w:num w:numId="4">
    <w:abstractNumId w:val="13"/>
  </w:num>
  <w:num w:numId="5">
    <w:abstractNumId w:val="17"/>
  </w:num>
  <w:num w:numId="6">
    <w:abstractNumId w:val="7"/>
  </w:num>
  <w:num w:numId="7">
    <w:abstractNumId w:val="6"/>
  </w:num>
  <w:num w:numId="8">
    <w:abstractNumId w:val="9"/>
  </w:num>
  <w:num w:numId="9">
    <w:abstractNumId w:val="10"/>
  </w:num>
  <w:num w:numId="10">
    <w:abstractNumId w:val="18"/>
  </w:num>
  <w:num w:numId="11">
    <w:abstractNumId w:val="4"/>
  </w:num>
  <w:num w:numId="12">
    <w:abstractNumId w:val="12"/>
  </w:num>
  <w:num w:numId="13">
    <w:abstractNumId w:val="2"/>
  </w:num>
  <w:num w:numId="14">
    <w:abstractNumId w:val="1"/>
  </w:num>
  <w:num w:numId="15">
    <w:abstractNumId w:val="16"/>
  </w:num>
  <w:num w:numId="16">
    <w:abstractNumId w:val="0"/>
  </w:num>
  <w:num w:numId="17">
    <w:abstractNumId w:val="8"/>
  </w:num>
  <w:num w:numId="18">
    <w:abstractNumId w:val="11"/>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E4"/>
    <w:rsid w:val="000276DB"/>
    <w:rsid w:val="00056CED"/>
    <w:rsid w:val="0006176B"/>
    <w:rsid w:val="00065A6C"/>
    <w:rsid w:val="00074255"/>
    <w:rsid w:val="00091CEF"/>
    <w:rsid w:val="00093E65"/>
    <w:rsid w:val="00097882"/>
    <w:rsid w:val="000A173D"/>
    <w:rsid w:val="000A6522"/>
    <w:rsid w:val="000C2CC3"/>
    <w:rsid w:val="000C60E1"/>
    <w:rsid w:val="000D6526"/>
    <w:rsid w:val="000E6EBA"/>
    <w:rsid w:val="000F0248"/>
    <w:rsid w:val="000F5194"/>
    <w:rsid w:val="00102E01"/>
    <w:rsid w:val="00104CDD"/>
    <w:rsid w:val="001052EC"/>
    <w:rsid w:val="00106BCD"/>
    <w:rsid w:val="00111684"/>
    <w:rsid w:val="0013023A"/>
    <w:rsid w:val="00134FDE"/>
    <w:rsid w:val="0013662E"/>
    <w:rsid w:val="00150477"/>
    <w:rsid w:val="00173920"/>
    <w:rsid w:val="00176640"/>
    <w:rsid w:val="0018384C"/>
    <w:rsid w:val="00184EA7"/>
    <w:rsid w:val="00195484"/>
    <w:rsid w:val="001962FA"/>
    <w:rsid w:val="001B67E4"/>
    <w:rsid w:val="001B7913"/>
    <w:rsid w:val="001C6B4E"/>
    <w:rsid w:val="001E0730"/>
    <w:rsid w:val="001E1CEC"/>
    <w:rsid w:val="001E4760"/>
    <w:rsid w:val="001F5D84"/>
    <w:rsid w:val="001F72F1"/>
    <w:rsid w:val="002156CA"/>
    <w:rsid w:val="00226D92"/>
    <w:rsid w:val="00227EA6"/>
    <w:rsid w:val="00232838"/>
    <w:rsid w:val="00241A3C"/>
    <w:rsid w:val="00263712"/>
    <w:rsid w:val="00265182"/>
    <w:rsid w:val="00272F3A"/>
    <w:rsid w:val="00281263"/>
    <w:rsid w:val="002952F4"/>
    <w:rsid w:val="002959AA"/>
    <w:rsid w:val="00295FB6"/>
    <w:rsid w:val="002A1D16"/>
    <w:rsid w:val="002A243D"/>
    <w:rsid w:val="002A3C20"/>
    <w:rsid w:val="002A47EB"/>
    <w:rsid w:val="002A7EB0"/>
    <w:rsid w:val="002B147D"/>
    <w:rsid w:val="002B65A8"/>
    <w:rsid w:val="002C0510"/>
    <w:rsid w:val="002D09A5"/>
    <w:rsid w:val="002D30EF"/>
    <w:rsid w:val="002D4619"/>
    <w:rsid w:val="002E2D41"/>
    <w:rsid w:val="002E44D5"/>
    <w:rsid w:val="002E52E3"/>
    <w:rsid w:val="002E5594"/>
    <w:rsid w:val="002E6F36"/>
    <w:rsid w:val="002F15F4"/>
    <w:rsid w:val="002F1A09"/>
    <w:rsid w:val="002F3A9D"/>
    <w:rsid w:val="0030529E"/>
    <w:rsid w:val="0030707F"/>
    <w:rsid w:val="00327BCB"/>
    <w:rsid w:val="00332C24"/>
    <w:rsid w:val="00350712"/>
    <w:rsid w:val="00373B3A"/>
    <w:rsid w:val="0037517F"/>
    <w:rsid w:val="003870C2"/>
    <w:rsid w:val="003908DB"/>
    <w:rsid w:val="003A1B69"/>
    <w:rsid w:val="003A6B80"/>
    <w:rsid w:val="003B0EB3"/>
    <w:rsid w:val="003C3288"/>
    <w:rsid w:val="003C5115"/>
    <w:rsid w:val="003D2F6E"/>
    <w:rsid w:val="004144FC"/>
    <w:rsid w:val="00441729"/>
    <w:rsid w:val="004420D7"/>
    <w:rsid w:val="00461171"/>
    <w:rsid w:val="00463E47"/>
    <w:rsid w:val="00467088"/>
    <w:rsid w:val="00482651"/>
    <w:rsid w:val="0049183F"/>
    <w:rsid w:val="00497FE6"/>
    <w:rsid w:val="004A4AE1"/>
    <w:rsid w:val="004C53EF"/>
    <w:rsid w:val="004D6D99"/>
    <w:rsid w:val="004E2265"/>
    <w:rsid w:val="004E5078"/>
    <w:rsid w:val="004F2E9F"/>
    <w:rsid w:val="004F5A9D"/>
    <w:rsid w:val="00503EE5"/>
    <w:rsid w:val="005117F1"/>
    <w:rsid w:val="005130C4"/>
    <w:rsid w:val="005170E3"/>
    <w:rsid w:val="00521F1A"/>
    <w:rsid w:val="005343FF"/>
    <w:rsid w:val="00541271"/>
    <w:rsid w:val="00541E5B"/>
    <w:rsid w:val="00542930"/>
    <w:rsid w:val="00542E9C"/>
    <w:rsid w:val="005452AA"/>
    <w:rsid w:val="00564A95"/>
    <w:rsid w:val="005733C5"/>
    <w:rsid w:val="0057437A"/>
    <w:rsid w:val="00575D13"/>
    <w:rsid w:val="0058423A"/>
    <w:rsid w:val="00587DD0"/>
    <w:rsid w:val="00590370"/>
    <w:rsid w:val="005A7753"/>
    <w:rsid w:val="005D338F"/>
    <w:rsid w:val="005D53E2"/>
    <w:rsid w:val="005E700B"/>
    <w:rsid w:val="00600CC0"/>
    <w:rsid w:val="0060619C"/>
    <w:rsid w:val="006062B9"/>
    <w:rsid w:val="006063FC"/>
    <w:rsid w:val="00613054"/>
    <w:rsid w:val="006163F6"/>
    <w:rsid w:val="00640591"/>
    <w:rsid w:val="006429C7"/>
    <w:rsid w:val="00654955"/>
    <w:rsid w:val="0066535A"/>
    <w:rsid w:val="00671B7B"/>
    <w:rsid w:val="0067472C"/>
    <w:rsid w:val="006814AC"/>
    <w:rsid w:val="00681AB4"/>
    <w:rsid w:val="00684F18"/>
    <w:rsid w:val="0068791F"/>
    <w:rsid w:val="00690D99"/>
    <w:rsid w:val="006A4186"/>
    <w:rsid w:val="006C03DD"/>
    <w:rsid w:val="006C7222"/>
    <w:rsid w:val="006D318B"/>
    <w:rsid w:val="006F23D2"/>
    <w:rsid w:val="006F6808"/>
    <w:rsid w:val="007205C0"/>
    <w:rsid w:val="00726350"/>
    <w:rsid w:val="00726C9B"/>
    <w:rsid w:val="00731902"/>
    <w:rsid w:val="00741CFA"/>
    <w:rsid w:val="007539CC"/>
    <w:rsid w:val="00760970"/>
    <w:rsid w:val="007711D6"/>
    <w:rsid w:val="007818C2"/>
    <w:rsid w:val="00781A9C"/>
    <w:rsid w:val="0078357F"/>
    <w:rsid w:val="00785DF8"/>
    <w:rsid w:val="00790F01"/>
    <w:rsid w:val="007A3E7B"/>
    <w:rsid w:val="007A6500"/>
    <w:rsid w:val="007B2053"/>
    <w:rsid w:val="007B4E1F"/>
    <w:rsid w:val="007B7C1C"/>
    <w:rsid w:val="007C2C74"/>
    <w:rsid w:val="007C53B9"/>
    <w:rsid w:val="007D0F8A"/>
    <w:rsid w:val="007D6C3B"/>
    <w:rsid w:val="007F5024"/>
    <w:rsid w:val="00814D0E"/>
    <w:rsid w:val="00815DED"/>
    <w:rsid w:val="0083580B"/>
    <w:rsid w:val="00843A90"/>
    <w:rsid w:val="00845962"/>
    <w:rsid w:val="00851D6D"/>
    <w:rsid w:val="0085251E"/>
    <w:rsid w:val="00866B7B"/>
    <w:rsid w:val="00867107"/>
    <w:rsid w:val="00873BC6"/>
    <w:rsid w:val="008830FB"/>
    <w:rsid w:val="00892B6B"/>
    <w:rsid w:val="00893D6D"/>
    <w:rsid w:val="00894DDE"/>
    <w:rsid w:val="00894F69"/>
    <w:rsid w:val="008A6FB4"/>
    <w:rsid w:val="008B1B56"/>
    <w:rsid w:val="008B1E33"/>
    <w:rsid w:val="008B7A00"/>
    <w:rsid w:val="008C1871"/>
    <w:rsid w:val="008C3B18"/>
    <w:rsid w:val="008C6C03"/>
    <w:rsid w:val="008D0324"/>
    <w:rsid w:val="008D320D"/>
    <w:rsid w:val="008E296D"/>
    <w:rsid w:val="008F1CE9"/>
    <w:rsid w:val="008F3787"/>
    <w:rsid w:val="008F45E6"/>
    <w:rsid w:val="009135C5"/>
    <w:rsid w:val="009146CC"/>
    <w:rsid w:val="00917F89"/>
    <w:rsid w:val="00926CCA"/>
    <w:rsid w:val="00931425"/>
    <w:rsid w:val="00933450"/>
    <w:rsid w:val="00933E9D"/>
    <w:rsid w:val="00942694"/>
    <w:rsid w:val="009601AC"/>
    <w:rsid w:val="009601D9"/>
    <w:rsid w:val="0096525E"/>
    <w:rsid w:val="00965A4A"/>
    <w:rsid w:val="00976CED"/>
    <w:rsid w:val="0098235A"/>
    <w:rsid w:val="00983E0C"/>
    <w:rsid w:val="009D08F6"/>
    <w:rsid w:val="009D4389"/>
    <w:rsid w:val="009E0465"/>
    <w:rsid w:val="009E43B8"/>
    <w:rsid w:val="009F1BCA"/>
    <w:rsid w:val="009F47A5"/>
    <w:rsid w:val="00A02EA4"/>
    <w:rsid w:val="00A272E5"/>
    <w:rsid w:val="00A376C3"/>
    <w:rsid w:val="00A4782F"/>
    <w:rsid w:val="00A7222D"/>
    <w:rsid w:val="00A84274"/>
    <w:rsid w:val="00A878B1"/>
    <w:rsid w:val="00A9055A"/>
    <w:rsid w:val="00A955D1"/>
    <w:rsid w:val="00AA255A"/>
    <w:rsid w:val="00AA36E4"/>
    <w:rsid w:val="00AA4064"/>
    <w:rsid w:val="00AA45F0"/>
    <w:rsid w:val="00AA7068"/>
    <w:rsid w:val="00AA7DEB"/>
    <w:rsid w:val="00AC0FFD"/>
    <w:rsid w:val="00AE4F55"/>
    <w:rsid w:val="00AF066D"/>
    <w:rsid w:val="00AF2281"/>
    <w:rsid w:val="00B005FD"/>
    <w:rsid w:val="00B04500"/>
    <w:rsid w:val="00B144F8"/>
    <w:rsid w:val="00B17E2D"/>
    <w:rsid w:val="00B24F4A"/>
    <w:rsid w:val="00B26B2D"/>
    <w:rsid w:val="00B31959"/>
    <w:rsid w:val="00B32DD2"/>
    <w:rsid w:val="00B332B1"/>
    <w:rsid w:val="00B34F6B"/>
    <w:rsid w:val="00B4463D"/>
    <w:rsid w:val="00B5207B"/>
    <w:rsid w:val="00B552D7"/>
    <w:rsid w:val="00B567CB"/>
    <w:rsid w:val="00B56D86"/>
    <w:rsid w:val="00B620A0"/>
    <w:rsid w:val="00B70787"/>
    <w:rsid w:val="00B76AF4"/>
    <w:rsid w:val="00B77826"/>
    <w:rsid w:val="00B96FA9"/>
    <w:rsid w:val="00BA0E32"/>
    <w:rsid w:val="00BA1960"/>
    <w:rsid w:val="00BA35DF"/>
    <w:rsid w:val="00BA5F80"/>
    <w:rsid w:val="00BA623D"/>
    <w:rsid w:val="00BB6FB7"/>
    <w:rsid w:val="00BB7371"/>
    <w:rsid w:val="00BC427B"/>
    <w:rsid w:val="00BE0A6B"/>
    <w:rsid w:val="00BE5D91"/>
    <w:rsid w:val="00C13BF0"/>
    <w:rsid w:val="00C250E6"/>
    <w:rsid w:val="00C33EDC"/>
    <w:rsid w:val="00C418DE"/>
    <w:rsid w:val="00C4699F"/>
    <w:rsid w:val="00C51161"/>
    <w:rsid w:val="00C542F4"/>
    <w:rsid w:val="00C55D7F"/>
    <w:rsid w:val="00C57964"/>
    <w:rsid w:val="00C60278"/>
    <w:rsid w:val="00C70B85"/>
    <w:rsid w:val="00C710B9"/>
    <w:rsid w:val="00CA4DAA"/>
    <w:rsid w:val="00CA7415"/>
    <w:rsid w:val="00CB3BE2"/>
    <w:rsid w:val="00CB5BFA"/>
    <w:rsid w:val="00CC09FA"/>
    <w:rsid w:val="00CC2036"/>
    <w:rsid w:val="00CC296E"/>
    <w:rsid w:val="00CC2D61"/>
    <w:rsid w:val="00CC4E73"/>
    <w:rsid w:val="00CC63A4"/>
    <w:rsid w:val="00CD44C1"/>
    <w:rsid w:val="00CD54F8"/>
    <w:rsid w:val="00CD621C"/>
    <w:rsid w:val="00CE4C00"/>
    <w:rsid w:val="00CE67FE"/>
    <w:rsid w:val="00CE7E6F"/>
    <w:rsid w:val="00CF414A"/>
    <w:rsid w:val="00CF4D0C"/>
    <w:rsid w:val="00D04B31"/>
    <w:rsid w:val="00D07470"/>
    <w:rsid w:val="00D34F29"/>
    <w:rsid w:val="00D41082"/>
    <w:rsid w:val="00D421F5"/>
    <w:rsid w:val="00D61AA3"/>
    <w:rsid w:val="00D63321"/>
    <w:rsid w:val="00D83760"/>
    <w:rsid w:val="00D86778"/>
    <w:rsid w:val="00D9047F"/>
    <w:rsid w:val="00D9738B"/>
    <w:rsid w:val="00DA0A0C"/>
    <w:rsid w:val="00DB57D7"/>
    <w:rsid w:val="00DB729C"/>
    <w:rsid w:val="00DD3B69"/>
    <w:rsid w:val="00DD3F00"/>
    <w:rsid w:val="00DE4328"/>
    <w:rsid w:val="00DF405A"/>
    <w:rsid w:val="00E035A2"/>
    <w:rsid w:val="00E14B0C"/>
    <w:rsid w:val="00E1516D"/>
    <w:rsid w:val="00E15ADE"/>
    <w:rsid w:val="00E1610E"/>
    <w:rsid w:val="00E21012"/>
    <w:rsid w:val="00E550B6"/>
    <w:rsid w:val="00E55D35"/>
    <w:rsid w:val="00E56B77"/>
    <w:rsid w:val="00E63F9B"/>
    <w:rsid w:val="00E840D3"/>
    <w:rsid w:val="00E90AAB"/>
    <w:rsid w:val="00E945F7"/>
    <w:rsid w:val="00EB598D"/>
    <w:rsid w:val="00EC0BB2"/>
    <w:rsid w:val="00EC1B13"/>
    <w:rsid w:val="00EC52BD"/>
    <w:rsid w:val="00ED09AF"/>
    <w:rsid w:val="00ED0FD6"/>
    <w:rsid w:val="00ED1B94"/>
    <w:rsid w:val="00ED4DFF"/>
    <w:rsid w:val="00EE4B7B"/>
    <w:rsid w:val="00EF0F60"/>
    <w:rsid w:val="00EF5352"/>
    <w:rsid w:val="00F00B70"/>
    <w:rsid w:val="00F13FB8"/>
    <w:rsid w:val="00F16311"/>
    <w:rsid w:val="00F1676F"/>
    <w:rsid w:val="00F16C2A"/>
    <w:rsid w:val="00F21630"/>
    <w:rsid w:val="00F275AD"/>
    <w:rsid w:val="00F33102"/>
    <w:rsid w:val="00F34F3D"/>
    <w:rsid w:val="00F3645A"/>
    <w:rsid w:val="00F52FC0"/>
    <w:rsid w:val="00F53DD0"/>
    <w:rsid w:val="00F54A1F"/>
    <w:rsid w:val="00F5574A"/>
    <w:rsid w:val="00F648F3"/>
    <w:rsid w:val="00F7390B"/>
    <w:rsid w:val="00F76E2D"/>
    <w:rsid w:val="00F76EC5"/>
    <w:rsid w:val="00F850D3"/>
    <w:rsid w:val="00F91475"/>
    <w:rsid w:val="00FA3C41"/>
    <w:rsid w:val="00FC745A"/>
    <w:rsid w:val="00FD18A3"/>
    <w:rsid w:val="00FF2E95"/>
    <w:rsid w:val="00FF64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0BA64"/>
  <w15:chartTrackingRefBased/>
  <w15:docId w15:val="{46375007-ECE0-40AA-A8D6-096F5DEA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8B"/>
    <w:pPr>
      <w:spacing w:after="0" w:line="360" w:lineRule="auto"/>
      <w:ind w:firstLine="397"/>
      <w:jc w:val="both"/>
    </w:p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link w:val="ListParagraphChar"/>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5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character" w:customStyle="1" w:styleId="UnresolvedMention1">
    <w:name w:val="Unresolved Mention1"/>
    <w:basedOn w:val="DefaultParagraphFont"/>
    <w:uiPriority w:val="99"/>
    <w:semiHidden/>
    <w:unhideWhenUsed/>
    <w:rsid w:val="0049183F"/>
    <w:rPr>
      <w:color w:val="605E5C"/>
      <w:shd w:val="clear" w:color="auto" w:fill="E1DFDD"/>
    </w:rPr>
  </w:style>
  <w:style w:type="character" w:styleId="FollowedHyperlink">
    <w:name w:val="FollowedHyperlink"/>
    <w:basedOn w:val="DefaultParagraphFont"/>
    <w:uiPriority w:val="99"/>
    <w:semiHidden/>
    <w:unhideWhenUsed/>
    <w:rsid w:val="0049183F"/>
    <w:rPr>
      <w:color w:val="954F72" w:themeColor="followedHyperlink"/>
      <w:u w:val="single"/>
    </w:rPr>
  </w:style>
  <w:style w:type="table" w:styleId="GridTable5Dark-Accent3">
    <w:name w:val="Grid Table 5 Dark Accent 3"/>
    <w:basedOn w:val="TableNormal"/>
    <w:uiPriority w:val="50"/>
    <w:rsid w:val="008F1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8F1CE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B552D7"/>
    <w:pPr>
      <w:spacing w:after="0" w:line="240" w:lineRule="auto"/>
    </w:pPr>
    <w:rPr>
      <w:rFonts w:eastAsiaTheme="minorEastAsia"/>
    </w:rPr>
  </w:style>
  <w:style w:type="character" w:customStyle="1" w:styleId="NoSpacingChar">
    <w:name w:val="No Spacing Char"/>
    <w:basedOn w:val="DefaultParagraphFont"/>
    <w:link w:val="NoSpacing"/>
    <w:uiPriority w:val="1"/>
    <w:rsid w:val="00B552D7"/>
    <w:rPr>
      <w:rFonts w:eastAsiaTheme="minorEastAsia"/>
    </w:rPr>
  </w:style>
  <w:style w:type="paragraph" w:styleId="Title">
    <w:name w:val="Title"/>
    <w:basedOn w:val="Normal"/>
    <w:next w:val="Normal"/>
    <w:link w:val="TitleChar"/>
    <w:uiPriority w:val="10"/>
    <w:qFormat/>
    <w:rsid w:val="00B552D7"/>
    <w:pPr>
      <w:spacing w:line="216" w:lineRule="auto"/>
      <w:ind w:firstLine="0"/>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552D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552D7"/>
    <w:pPr>
      <w:numPr>
        <w:ilvl w:val="1"/>
      </w:numPr>
      <w:spacing w:after="160" w:line="259" w:lineRule="auto"/>
      <w:ind w:firstLine="397"/>
      <w:jc w:val="left"/>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552D7"/>
    <w:rPr>
      <w:rFonts w:eastAsiaTheme="minorEastAsia" w:cs="Times New Roman"/>
      <w:color w:val="5A5A5A" w:themeColor="text1" w:themeTint="A5"/>
      <w:spacing w:val="15"/>
    </w:rPr>
  </w:style>
  <w:style w:type="paragraph" w:styleId="Header">
    <w:name w:val="header"/>
    <w:basedOn w:val="Normal"/>
    <w:link w:val="HeaderChar"/>
    <w:uiPriority w:val="99"/>
    <w:unhideWhenUsed/>
    <w:rsid w:val="001052EC"/>
    <w:pPr>
      <w:tabs>
        <w:tab w:val="center" w:pos="4680"/>
        <w:tab w:val="right" w:pos="9360"/>
      </w:tabs>
      <w:spacing w:line="240" w:lineRule="auto"/>
    </w:pPr>
  </w:style>
  <w:style w:type="character" w:customStyle="1" w:styleId="HeaderChar">
    <w:name w:val="Header Char"/>
    <w:basedOn w:val="DefaultParagraphFont"/>
    <w:link w:val="Header"/>
    <w:uiPriority w:val="99"/>
    <w:rsid w:val="001052EC"/>
  </w:style>
  <w:style w:type="paragraph" w:styleId="Footer">
    <w:name w:val="footer"/>
    <w:basedOn w:val="Normal"/>
    <w:link w:val="FooterChar"/>
    <w:uiPriority w:val="99"/>
    <w:unhideWhenUsed/>
    <w:rsid w:val="001052EC"/>
    <w:pPr>
      <w:tabs>
        <w:tab w:val="center" w:pos="4680"/>
        <w:tab w:val="right" w:pos="9360"/>
      </w:tabs>
      <w:spacing w:line="240" w:lineRule="auto"/>
    </w:pPr>
  </w:style>
  <w:style w:type="character" w:customStyle="1" w:styleId="FooterChar">
    <w:name w:val="Footer Char"/>
    <w:basedOn w:val="DefaultParagraphFont"/>
    <w:link w:val="Footer"/>
    <w:uiPriority w:val="99"/>
    <w:rsid w:val="001052EC"/>
  </w:style>
  <w:style w:type="paragraph" w:customStyle="1" w:styleId="Normal1">
    <w:name w:val="Normal1"/>
    <w:rsid w:val="00482651"/>
    <w:pPr>
      <w:spacing w:after="0" w:line="240" w:lineRule="auto"/>
    </w:pPr>
    <w:rPr>
      <w:rFonts w:ascii="Cambria" w:eastAsia="Cambria" w:hAnsi="Cambria" w:cs="Cambria"/>
      <w:color w:val="000000"/>
      <w:sz w:val="24"/>
      <w:szCs w:val="24"/>
      <w:lang w:val="id-ID"/>
    </w:rPr>
  </w:style>
  <w:style w:type="paragraph" w:styleId="TOC4">
    <w:name w:val="toc 4"/>
    <w:basedOn w:val="Normal"/>
    <w:next w:val="Normal"/>
    <w:autoRedefine/>
    <w:uiPriority w:val="39"/>
    <w:unhideWhenUsed/>
    <w:rsid w:val="00C51161"/>
    <w:pPr>
      <w:spacing w:after="100" w:line="259" w:lineRule="auto"/>
      <w:ind w:left="660" w:firstLine="0"/>
      <w:jc w:val="left"/>
    </w:pPr>
    <w:rPr>
      <w:rFonts w:eastAsiaTheme="minorEastAsia"/>
      <w:lang w:eastAsia="zh-TW"/>
    </w:rPr>
  </w:style>
  <w:style w:type="paragraph" w:styleId="TOC5">
    <w:name w:val="toc 5"/>
    <w:basedOn w:val="Normal"/>
    <w:next w:val="Normal"/>
    <w:autoRedefine/>
    <w:uiPriority w:val="39"/>
    <w:unhideWhenUsed/>
    <w:rsid w:val="00C51161"/>
    <w:pPr>
      <w:spacing w:after="100" w:line="259" w:lineRule="auto"/>
      <w:ind w:left="880" w:firstLine="0"/>
      <w:jc w:val="left"/>
    </w:pPr>
    <w:rPr>
      <w:rFonts w:eastAsiaTheme="minorEastAsia"/>
      <w:lang w:eastAsia="zh-TW"/>
    </w:rPr>
  </w:style>
  <w:style w:type="paragraph" w:styleId="TOC6">
    <w:name w:val="toc 6"/>
    <w:basedOn w:val="Normal"/>
    <w:next w:val="Normal"/>
    <w:autoRedefine/>
    <w:uiPriority w:val="39"/>
    <w:unhideWhenUsed/>
    <w:rsid w:val="00C51161"/>
    <w:pPr>
      <w:spacing w:after="100" w:line="259" w:lineRule="auto"/>
      <w:ind w:left="1100" w:firstLine="0"/>
      <w:jc w:val="left"/>
    </w:pPr>
    <w:rPr>
      <w:rFonts w:eastAsiaTheme="minorEastAsia"/>
      <w:lang w:eastAsia="zh-TW"/>
    </w:rPr>
  </w:style>
  <w:style w:type="paragraph" w:styleId="TOC7">
    <w:name w:val="toc 7"/>
    <w:basedOn w:val="Normal"/>
    <w:next w:val="Normal"/>
    <w:autoRedefine/>
    <w:uiPriority w:val="39"/>
    <w:unhideWhenUsed/>
    <w:rsid w:val="00C51161"/>
    <w:pPr>
      <w:spacing w:after="100" w:line="259" w:lineRule="auto"/>
      <w:ind w:left="1320" w:firstLine="0"/>
      <w:jc w:val="left"/>
    </w:pPr>
    <w:rPr>
      <w:rFonts w:eastAsiaTheme="minorEastAsia"/>
      <w:lang w:eastAsia="zh-TW"/>
    </w:rPr>
  </w:style>
  <w:style w:type="paragraph" w:styleId="TOC8">
    <w:name w:val="toc 8"/>
    <w:basedOn w:val="Normal"/>
    <w:next w:val="Normal"/>
    <w:autoRedefine/>
    <w:uiPriority w:val="39"/>
    <w:unhideWhenUsed/>
    <w:rsid w:val="00C51161"/>
    <w:pPr>
      <w:spacing w:after="100" w:line="259" w:lineRule="auto"/>
      <w:ind w:left="1540" w:firstLine="0"/>
      <w:jc w:val="left"/>
    </w:pPr>
    <w:rPr>
      <w:rFonts w:eastAsiaTheme="minorEastAsia"/>
      <w:lang w:eastAsia="zh-TW"/>
    </w:rPr>
  </w:style>
  <w:style w:type="paragraph" w:styleId="TOC9">
    <w:name w:val="toc 9"/>
    <w:basedOn w:val="Normal"/>
    <w:next w:val="Normal"/>
    <w:autoRedefine/>
    <w:uiPriority w:val="39"/>
    <w:unhideWhenUsed/>
    <w:rsid w:val="00C51161"/>
    <w:pPr>
      <w:spacing w:after="100" w:line="259" w:lineRule="auto"/>
      <w:ind w:left="1760" w:firstLine="0"/>
      <w:jc w:val="left"/>
    </w:pPr>
    <w:rPr>
      <w:rFonts w:eastAsiaTheme="minorEastAsia"/>
      <w:lang w:eastAsia="zh-TW"/>
    </w:rPr>
  </w:style>
  <w:style w:type="character" w:customStyle="1" w:styleId="ListParagraphChar">
    <w:name w:val="List Paragraph Char"/>
    <w:basedOn w:val="DefaultParagraphFont"/>
    <w:link w:val="ListParagraph"/>
    <w:uiPriority w:val="34"/>
    <w:rsid w:val="002F15F4"/>
  </w:style>
  <w:style w:type="paragraph" w:styleId="BalloonText">
    <w:name w:val="Balloon Text"/>
    <w:basedOn w:val="Normal"/>
    <w:link w:val="BalloonTextChar"/>
    <w:uiPriority w:val="99"/>
    <w:semiHidden/>
    <w:unhideWhenUsed/>
    <w:rsid w:val="00AA25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55A"/>
    <w:rPr>
      <w:rFonts w:ascii="Segoe UI" w:hAnsi="Segoe UI" w:cs="Segoe UI"/>
      <w:sz w:val="18"/>
      <w:szCs w:val="18"/>
    </w:rPr>
  </w:style>
  <w:style w:type="character" w:customStyle="1" w:styleId="katex-mathml">
    <w:name w:val="katex-mathml"/>
    <w:basedOn w:val="DefaultParagraphFont"/>
    <w:rsid w:val="00E15ADE"/>
  </w:style>
  <w:style w:type="character" w:customStyle="1" w:styleId="mord">
    <w:name w:val="mord"/>
    <w:basedOn w:val="DefaultParagraphFont"/>
    <w:rsid w:val="00E15ADE"/>
  </w:style>
  <w:style w:type="character" w:customStyle="1" w:styleId="mclose">
    <w:name w:val="mclose"/>
    <w:basedOn w:val="DefaultParagraphFont"/>
    <w:rsid w:val="00E15ADE"/>
  </w:style>
  <w:style w:type="character" w:customStyle="1" w:styleId="mrel">
    <w:name w:val="mrel"/>
    <w:basedOn w:val="DefaultParagraphFont"/>
    <w:rsid w:val="00E15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0744">
      <w:bodyDiv w:val="1"/>
      <w:marLeft w:val="0"/>
      <w:marRight w:val="0"/>
      <w:marTop w:val="0"/>
      <w:marBottom w:val="0"/>
      <w:divBdr>
        <w:top w:val="none" w:sz="0" w:space="0" w:color="auto"/>
        <w:left w:val="none" w:sz="0" w:space="0" w:color="auto"/>
        <w:bottom w:val="none" w:sz="0" w:space="0" w:color="auto"/>
        <w:right w:val="none" w:sz="0" w:space="0" w:color="auto"/>
      </w:divBdr>
    </w:div>
    <w:div w:id="613753791">
      <w:bodyDiv w:val="1"/>
      <w:marLeft w:val="0"/>
      <w:marRight w:val="0"/>
      <w:marTop w:val="0"/>
      <w:marBottom w:val="0"/>
      <w:divBdr>
        <w:top w:val="none" w:sz="0" w:space="0" w:color="auto"/>
        <w:left w:val="none" w:sz="0" w:space="0" w:color="auto"/>
        <w:bottom w:val="none" w:sz="0" w:space="0" w:color="auto"/>
        <w:right w:val="none" w:sz="0" w:space="0" w:color="auto"/>
      </w:divBdr>
    </w:div>
    <w:div w:id="862210237">
      <w:bodyDiv w:val="1"/>
      <w:marLeft w:val="0"/>
      <w:marRight w:val="0"/>
      <w:marTop w:val="0"/>
      <w:marBottom w:val="0"/>
      <w:divBdr>
        <w:top w:val="none" w:sz="0" w:space="0" w:color="auto"/>
        <w:left w:val="none" w:sz="0" w:space="0" w:color="auto"/>
        <w:bottom w:val="none" w:sz="0" w:space="0" w:color="auto"/>
        <w:right w:val="none" w:sz="0" w:space="0" w:color="auto"/>
      </w:divBdr>
      <w:divsChild>
        <w:div w:id="1721131480">
          <w:marLeft w:val="60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a\Documents\Custom%20Office%20Templates\Template%20Buku%20-%20Jobsheet%20Praktiku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POLITEKNIK NEGERI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2A52-7AD6-4011-94FE-194022AFE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 Jobsheet Praktikum</Template>
  <TotalTime>362</TotalTime>
  <Pages>15</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JOBSHEET PRAKTIKUM STRUKTUR DATA</vt:lpstr>
    </vt:vector>
  </TitlesOfParts>
  <Company>Jurusan teknologi informasi</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PRAKTIKUM STRUKTUR DATA</dc:title>
  <dc:subject>Oleh: Ika Kusumaning Putri</dc:subject>
  <dc:creator>Ika Kusumaning Putri</dc:creator>
  <cp:keywords/>
  <dc:description/>
  <cp:lastModifiedBy>Rizqi Dewantho</cp:lastModifiedBy>
  <cp:revision>15</cp:revision>
  <cp:lastPrinted>2021-02-14T14:24:00Z</cp:lastPrinted>
  <dcterms:created xsi:type="dcterms:W3CDTF">2024-03-19T07:43:00Z</dcterms:created>
  <dcterms:modified xsi:type="dcterms:W3CDTF">2024-03-24T08:43:00Z</dcterms:modified>
</cp:coreProperties>
</file>